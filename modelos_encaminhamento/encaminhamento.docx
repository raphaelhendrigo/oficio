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7551" w:rsidRPr="00504388" w:rsidRDefault="00477551" w:rsidP="00477551">
      <w:pPr>
        <w:pStyle w:val="Referncia"/>
        <w:spacing w:line="360" w:lineRule="auto"/>
        <w:ind w:left="0" w:right="0" w:firstLine="0"/>
        <w:rPr>
          <w:rFonts w:ascii="Calibri" w:hAnsi="Calibri" w:cs="Calibri"/>
        </w:rPr>
      </w:pPr>
      <w:r w:rsidRPr="00504388">
        <w:rPr>
          <w:rFonts w:ascii="Calibri" w:hAnsi="Calibri" w:cs="Calibri"/>
          <w:u w:val="single"/>
        </w:rPr>
        <w:t>Processo</w:t>
      </w:r>
      <w:r w:rsidRPr="00504388">
        <w:rPr>
          <w:rFonts w:ascii="Calibri" w:hAnsi="Calibri" w:cs="Calibri"/>
        </w:rPr>
        <w:t xml:space="preserve"> nº @@PROCESSO - @@TIPO_PROCESSO</w:t>
      </w:r>
    </w:p>
    <w:p w:rsidR="00477551" w:rsidRPr="00504388" w:rsidRDefault="00477551" w:rsidP="00477551">
      <w:pPr>
        <w:pStyle w:val="Epgrafe"/>
        <w:spacing w:line="360" w:lineRule="auto"/>
        <w:ind w:left="0"/>
        <w:rPr>
          <w:rFonts w:ascii="Calibri" w:hAnsi="Calibri" w:cs="Calibri"/>
          <w:b w:val="0"/>
        </w:rPr>
      </w:pPr>
      <w:r w:rsidRPr="00504388">
        <w:rPr>
          <w:rFonts w:ascii="Calibri" w:hAnsi="Calibri" w:cs="Calibri"/>
          <w:u w:val="single"/>
        </w:rPr>
        <w:t>Objeto:</w:t>
      </w:r>
      <w:r w:rsidRPr="00504388">
        <w:rPr>
          <w:rFonts w:ascii="Calibri" w:hAnsi="Calibri" w:cs="Calibri"/>
          <w:b w:val="0"/>
        </w:rPr>
        <w:t xml:space="preserve"> @@TIPO_ASSUNTO</w:t>
      </w:r>
    </w:p>
    <w:p w:rsidR="00477551" w:rsidRPr="00504388" w:rsidRDefault="00477551" w:rsidP="00477551">
      <w:pPr>
        <w:pStyle w:val="Epgrafe"/>
        <w:spacing w:line="360" w:lineRule="auto"/>
        <w:ind w:left="0"/>
        <w:rPr>
          <w:rFonts w:ascii="Calibri" w:hAnsi="Calibri" w:cs="Calibri"/>
          <w:b w:val="0"/>
        </w:rPr>
      </w:pPr>
      <w:r w:rsidRPr="00504388">
        <w:rPr>
          <w:rFonts w:ascii="Calibri" w:hAnsi="Calibri" w:cs="Calibri"/>
          <w:u w:val="single"/>
        </w:rPr>
        <w:t>Processo externo</w:t>
      </w:r>
      <w:r w:rsidRPr="00504388">
        <w:rPr>
          <w:rFonts w:ascii="Calibri" w:hAnsi="Calibri" w:cs="Calibri"/>
        </w:rPr>
        <w:t xml:space="preserve">: </w:t>
      </w:r>
      <w:r w:rsidRPr="00504388">
        <w:rPr>
          <w:rFonts w:ascii="Calibri" w:hAnsi="Calibri" w:cs="Calibri"/>
          <w:b w:val="0"/>
        </w:rPr>
        <w:t>@@processoexterno</w:t>
      </w:r>
    </w:p>
    <w:p w:rsidR="00477551" w:rsidRPr="00504388" w:rsidRDefault="00477551" w:rsidP="00477551">
      <w:pPr>
        <w:pStyle w:val="Epgrafe"/>
        <w:spacing w:line="360" w:lineRule="auto"/>
        <w:ind w:left="0"/>
        <w:rPr>
          <w:rFonts w:ascii="Calibri" w:hAnsi="Calibri" w:cs="Calibri"/>
          <w:b w:val="0"/>
        </w:rPr>
      </w:pPr>
      <w:r w:rsidRPr="00504388">
        <w:rPr>
          <w:rFonts w:ascii="Calibri" w:hAnsi="Calibri" w:cs="Calibri"/>
          <w:u w:val="single"/>
        </w:rPr>
        <w:t>Interessados(as)</w:t>
      </w:r>
      <w:r w:rsidRPr="00504388">
        <w:rPr>
          <w:rFonts w:ascii="Calibri" w:hAnsi="Calibri" w:cs="Calibri"/>
        </w:rPr>
        <w:t xml:space="preserve">: </w:t>
      </w:r>
      <w:r w:rsidRPr="00504388">
        <w:rPr>
          <w:rFonts w:ascii="Calibri" w:hAnsi="Calibri" w:cs="Calibri"/>
          <w:b w:val="0"/>
        </w:rPr>
        <w:t>@@NOME_INTERESSADO</w:t>
      </w:r>
    </w:p>
    <w:p w:rsidR="00477551" w:rsidRPr="00504388" w:rsidRDefault="00477551" w:rsidP="00477551">
      <w:pPr>
        <w:pStyle w:val="Epgrafe"/>
        <w:spacing w:line="360" w:lineRule="auto"/>
        <w:ind w:left="0" w:right="0"/>
        <w:rPr>
          <w:rFonts w:ascii="Calibri" w:hAnsi="Calibri" w:cs="Calibri"/>
          <w:b w:val="0"/>
        </w:rPr>
      </w:pPr>
      <w:r w:rsidRPr="00504388">
        <w:rPr>
          <w:rFonts w:ascii="Calibri" w:hAnsi="Calibri" w:cs="Calibri"/>
          <w:u w:val="single"/>
        </w:rPr>
        <w:t>Relator</w:t>
      </w:r>
      <w:r w:rsidRPr="00504388">
        <w:rPr>
          <w:rFonts w:ascii="Calibri" w:hAnsi="Calibri" w:cs="Calibri"/>
        </w:rPr>
        <w:t xml:space="preserve">: </w:t>
      </w:r>
      <w:r w:rsidRPr="00504388">
        <w:rPr>
          <w:rFonts w:ascii="Calibri" w:hAnsi="Calibri" w:cs="Calibri"/>
          <w:b w:val="0"/>
        </w:rPr>
        <w:t>@@nome_relator</w:t>
      </w:r>
    </w:p>
    <w:p w:rsidR="00477551" w:rsidRPr="00504388" w:rsidRDefault="00477551" w:rsidP="00477551">
      <w:pPr>
        <w:pStyle w:val="Epgrafe"/>
        <w:spacing w:line="360" w:lineRule="auto"/>
        <w:ind w:left="0" w:right="0"/>
        <w:rPr>
          <w:rFonts w:ascii="Calibri" w:hAnsi="Calibri" w:cs="Calibri"/>
        </w:rPr>
      </w:pPr>
      <w:r w:rsidRPr="00504388">
        <w:rPr>
          <w:rFonts w:ascii="Calibri" w:hAnsi="Calibri" w:cs="Calibri"/>
          <w:u w:val="single"/>
        </w:rPr>
        <w:t>Competência</w:t>
      </w:r>
      <w:r w:rsidRPr="00504388">
        <w:rPr>
          <w:rFonts w:ascii="Calibri" w:hAnsi="Calibri" w:cs="Calibri"/>
        </w:rPr>
        <w:t xml:space="preserve">: </w:t>
      </w:r>
      <w:r w:rsidRPr="00504388">
        <w:rPr>
          <w:rFonts w:ascii="Calibri" w:hAnsi="Calibri" w:cs="Calibri"/>
          <w:b w:val="0"/>
        </w:rPr>
        <w:t>@@tipo_competencia</w:t>
      </w:r>
    </w:p>
    <w:p w:rsidR="00477551" w:rsidRPr="00504388" w:rsidRDefault="00477551" w:rsidP="00477551">
      <w:pPr>
        <w:spacing w:before="0" w:line="240" w:lineRule="auto"/>
        <w:jc w:val="both"/>
        <w:rPr>
          <w:rFonts w:ascii="Calibri" w:hAnsi="Calibri" w:cs="Calibri"/>
        </w:rPr>
      </w:pPr>
    </w:p>
    <w:p w:rsidR="00477551" w:rsidRPr="00504388" w:rsidRDefault="00477551" w:rsidP="00477551">
      <w:pPr>
        <w:spacing w:before="0" w:line="240" w:lineRule="auto"/>
        <w:jc w:val="both"/>
        <w:rPr>
          <w:rFonts w:ascii="Calibri" w:hAnsi="Calibri" w:cs="Calibri"/>
        </w:rPr>
      </w:pPr>
    </w:p>
    <w:p w:rsidR="00477551" w:rsidRPr="00504388" w:rsidRDefault="00477551" w:rsidP="00477551">
      <w:pPr>
        <w:spacing w:before="0" w:line="240" w:lineRule="auto"/>
        <w:jc w:val="both"/>
        <w:rPr>
          <w:rFonts w:ascii="Calibri" w:hAnsi="Calibri" w:cs="Calibri"/>
          <w:b/>
        </w:rPr>
      </w:pPr>
      <w:r w:rsidRPr="00504388">
        <w:rPr>
          <w:rFonts w:ascii="Calibri" w:hAnsi="Calibri" w:cs="Calibri"/>
          <w:b/>
        </w:rPr>
        <w:t>Unidade Técnica de Cartório, Cadastro e Arquivo</w:t>
      </w:r>
    </w:p>
    <w:p w:rsidR="00477551" w:rsidRPr="00504388" w:rsidRDefault="00477551" w:rsidP="00477551">
      <w:pPr>
        <w:spacing w:before="0" w:line="240" w:lineRule="auto"/>
        <w:jc w:val="both"/>
        <w:rPr>
          <w:rFonts w:ascii="Calibri" w:hAnsi="Calibri" w:cs="Calibri"/>
          <w:b/>
        </w:rPr>
      </w:pPr>
      <w:r w:rsidRPr="00504388">
        <w:rPr>
          <w:rFonts w:ascii="Calibri" w:hAnsi="Calibri" w:cs="Calibri"/>
          <w:b/>
        </w:rPr>
        <w:t>Senhor Supervisor</w:t>
      </w:r>
    </w:p>
    <w:p w:rsidR="00477551" w:rsidRPr="00504388" w:rsidRDefault="00477551" w:rsidP="00477551">
      <w:pPr>
        <w:spacing w:before="0" w:line="240" w:lineRule="auto"/>
        <w:jc w:val="both"/>
        <w:rPr>
          <w:rFonts w:ascii="Calibri" w:hAnsi="Calibri" w:cs="Calibri"/>
        </w:rPr>
      </w:pPr>
    </w:p>
    <w:p w:rsidR="00477551" w:rsidRPr="00504388" w:rsidRDefault="00477551" w:rsidP="00477551">
      <w:pPr>
        <w:spacing w:before="0" w:line="240" w:lineRule="auto"/>
        <w:jc w:val="both"/>
        <w:rPr>
          <w:rFonts w:ascii="Calibri" w:hAnsi="Calibri" w:cs="Calibri"/>
        </w:rPr>
      </w:pPr>
    </w:p>
    <w:p w:rsidR="00477551" w:rsidRPr="00504388" w:rsidRDefault="00477551" w:rsidP="00477551">
      <w:pPr>
        <w:spacing w:after="120" w:line="295" w:lineRule="auto"/>
        <w:ind w:firstLine="2268"/>
        <w:jc w:val="both"/>
        <w:rPr>
          <w:rFonts w:ascii="Calibri" w:eastAsia="Arial" w:hAnsi="Calibri" w:cs="Calibri"/>
        </w:rPr>
      </w:pPr>
      <w:r w:rsidRPr="00504388">
        <w:rPr>
          <w:rFonts w:ascii="Calibri" w:eastAsia="Arial" w:hAnsi="Calibri" w:cs="Calibri"/>
        </w:rPr>
        <w:t>Após a expedição do(s) documento(s) abaixo relacionado(s), conforme peça(s) , encaminho o presente para prosseguimento.</w:t>
      </w:r>
    </w:p>
    <w:tbl>
      <w:tblPr>
        <w:tblStyle w:val="Tabelacomgrade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3544"/>
        <w:gridCol w:w="3255"/>
      </w:tblGrid>
      <w:tr w:rsidR="00477551" w:rsidRPr="00504388" w:rsidTr="00C66586">
        <w:trPr>
          <w:trHeight w:val="440"/>
        </w:trPr>
        <w:tc>
          <w:tcPr>
            <w:tcW w:w="2547" w:type="dxa"/>
            <w:vAlign w:val="center"/>
          </w:tcPr>
          <w:p w:rsidR="00477551" w:rsidRPr="00504388" w:rsidRDefault="00477551" w:rsidP="00C66586">
            <w:pPr>
              <w:widowControl w:val="0"/>
              <w:autoSpaceDE w:val="0"/>
              <w:autoSpaceDN w:val="0"/>
              <w:spacing w:before="0"/>
              <w:ind w:right="142"/>
              <w:jc w:val="both"/>
              <w:rPr>
                <w:rFonts w:ascii="Calibri" w:eastAsia="Arial" w:hAnsi="Calibri" w:cs="Calibri"/>
              </w:rPr>
            </w:pPr>
            <w:r w:rsidRPr="00504388">
              <w:rPr>
                <w:rFonts w:ascii="Calibri" w:eastAsia="Arial" w:hAnsi="Calibri" w:cs="Calibri"/>
              </w:rPr>
              <w:t>Ofício /202</w:t>
            </w:r>
            <w:r w:rsidR="0054257A" w:rsidRPr="00504388">
              <w:rPr>
                <w:rFonts w:ascii="Calibri" w:eastAsia="Arial" w:hAnsi="Calibri" w:cs="Calibri"/>
              </w:rPr>
              <w:t>6</w:t>
            </w:r>
          </w:p>
        </w:tc>
        <w:tc>
          <w:tcPr>
            <w:tcW w:w="3544" w:type="dxa"/>
            <w:vAlign w:val="center"/>
          </w:tcPr>
          <w:p w:rsidR="00477551" w:rsidRPr="00504388" w:rsidRDefault="00477551" w:rsidP="00C66586">
            <w:pPr>
              <w:widowControl w:val="0"/>
              <w:autoSpaceDE w:val="0"/>
              <w:autoSpaceDN w:val="0"/>
              <w:spacing w:before="0"/>
              <w:ind w:right="142"/>
              <w:jc w:val="both"/>
              <w:rPr>
                <w:rFonts w:ascii="Calibri" w:eastAsia="Arial" w:hAnsi="Calibri" w:cs="Calibri"/>
              </w:rPr>
            </w:pPr>
          </w:p>
        </w:tc>
        <w:tc>
          <w:tcPr>
            <w:tcW w:w="3255" w:type="dxa"/>
            <w:vAlign w:val="center"/>
          </w:tcPr>
          <w:p w:rsidR="00477551" w:rsidRPr="00504388" w:rsidRDefault="00477551" w:rsidP="00C66586">
            <w:pPr>
              <w:widowControl w:val="0"/>
              <w:autoSpaceDE w:val="0"/>
              <w:autoSpaceDN w:val="0"/>
              <w:spacing w:before="0"/>
              <w:ind w:right="142"/>
              <w:jc w:val="both"/>
              <w:rPr>
                <w:rFonts w:ascii="Calibri" w:eastAsia="Arial" w:hAnsi="Calibri" w:cs="Calibri"/>
              </w:rPr>
            </w:pPr>
          </w:p>
        </w:tc>
      </w:tr>
    </w:tbl>
    <w:p w:rsidR="00477551" w:rsidRPr="00504388" w:rsidRDefault="00477551" w:rsidP="00477551">
      <w:pPr>
        <w:spacing w:before="0" w:line="240" w:lineRule="auto"/>
        <w:jc w:val="center"/>
        <w:rPr>
          <w:rFonts w:ascii="Calibri" w:eastAsia="Arial" w:hAnsi="Calibri" w:cs="Calibri"/>
          <w:b/>
        </w:rPr>
      </w:pPr>
      <w:bookmarkStart w:id="0" w:name="_30j0zll" w:colFirst="0" w:colLast="0"/>
      <w:bookmarkEnd w:id="0"/>
    </w:p>
    <w:p w:rsidR="00477551" w:rsidRPr="00504388" w:rsidRDefault="00477551" w:rsidP="00477551">
      <w:pPr>
        <w:spacing w:before="0" w:line="240" w:lineRule="auto"/>
        <w:jc w:val="center"/>
        <w:rPr>
          <w:rFonts w:ascii="Calibri" w:eastAsia="Arial" w:hAnsi="Calibri" w:cs="Calibri"/>
          <w:b/>
        </w:rPr>
      </w:pPr>
      <w:r w:rsidRPr="00504388">
        <w:rPr>
          <w:rFonts w:ascii="Calibri" w:eastAsia="Arial" w:hAnsi="Calibri" w:cs="Calibri"/>
          <w:b/>
        </w:rPr>
        <w:t>Gilson de Nobrega</w:t>
      </w:r>
    </w:p>
    <w:p w:rsidR="00477551" w:rsidRPr="00504388" w:rsidRDefault="00477551" w:rsidP="00477551">
      <w:pPr>
        <w:spacing w:before="0" w:line="240" w:lineRule="auto"/>
        <w:jc w:val="center"/>
        <w:rPr>
          <w:rFonts w:ascii="Calibri" w:eastAsia="Arial" w:hAnsi="Calibri" w:cs="Calibri"/>
        </w:rPr>
      </w:pPr>
      <w:r w:rsidRPr="00504388">
        <w:rPr>
          <w:rFonts w:ascii="Calibri" w:eastAsia="Arial" w:hAnsi="Calibri" w:cs="Calibri"/>
        </w:rPr>
        <w:t>Supervisor</w:t>
      </w:r>
    </w:p>
    <w:p w:rsidR="00477551" w:rsidRPr="00504388" w:rsidRDefault="00477551" w:rsidP="00477551">
      <w:pPr>
        <w:spacing w:before="0" w:line="240" w:lineRule="auto"/>
        <w:jc w:val="center"/>
        <w:rPr>
          <w:rFonts w:ascii="Calibri" w:eastAsia="Arial" w:hAnsi="Calibri" w:cs="Calibri"/>
          <w:b/>
        </w:rPr>
      </w:pPr>
      <w:r w:rsidRPr="00504388">
        <w:rPr>
          <w:rFonts w:ascii="Calibri" w:eastAsia="Arial" w:hAnsi="Calibri" w:cs="Calibri"/>
          <w:b/>
        </w:rPr>
        <w:t>Unidade Técnica de Ofícios</w:t>
      </w:r>
    </w:p>
    <w:p w:rsidR="00477551" w:rsidRPr="00504388" w:rsidRDefault="00477551" w:rsidP="00477551">
      <w:pPr>
        <w:spacing w:before="0" w:line="240" w:lineRule="auto"/>
        <w:jc w:val="both"/>
        <w:rPr>
          <w:rFonts w:ascii="Calibri" w:hAnsi="Calibri" w:cs="Calibri"/>
          <w:sz w:val="20"/>
          <w:szCs w:val="20"/>
        </w:rPr>
      </w:pPr>
      <w:bookmarkStart w:id="1" w:name="_GoBack"/>
      <w:bookmarkEnd w:id="1"/>
    </w:p>
    <w:sectPr w:rsidR="00477551" w:rsidRPr="00504388" w:rsidSect="00960247">
      <w:headerReference w:type="default" r:id="rId8"/>
      <w:footerReference w:type="even" r:id="rId9"/>
      <w:footerReference w:type="default" r:id="rId10"/>
      <w:type w:val="continuous"/>
      <w:pgSz w:w="11907" w:h="16840"/>
      <w:pgMar w:top="2126" w:right="992" w:bottom="1843" w:left="1559" w:header="142" w:footer="1077" w:gutter="0"/>
      <w:pgNumType w:start="1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4D48" w:rsidRDefault="002F4D48">
      <w:r>
        <w:separator/>
      </w:r>
    </w:p>
  </w:endnote>
  <w:endnote w:type="continuationSeparator" w:id="0">
    <w:p w:rsidR="002F4D48" w:rsidRDefault="002F4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66A3" w:rsidRPr="00BF5B62" w:rsidRDefault="000066A3" w:rsidP="00BF5B62">
    <w:pPr>
      <w:pStyle w:val="Rodap"/>
      <w:ind w:left="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pPr w:leftFromText="142" w:rightFromText="142" w:vertAnchor="page" w:horzAnchor="page" w:tblpX="852" w:tblpY="15112"/>
      <w:tblOverlap w:val="never"/>
      <w:tblW w:w="1020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356"/>
      <w:gridCol w:w="851"/>
    </w:tblGrid>
    <w:tr w:rsidR="00A96A30" w:rsidRPr="005102B9" w:rsidTr="000947A9">
      <w:tc>
        <w:tcPr>
          <w:tcW w:w="9356" w:type="dxa"/>
          <w:vAlign w:val="center"/>
        </w:tcPr>
        <w:p w:rsidR="00A96A30" w:rsidRPr="005102B9" w:rsidRDefault="00A96A30" w:rsidP="000947A9">
          <w:pPr>
            <w:pStyle w:val="Rodap"/>
          </w:pPr>
          <w:r w:rsidRPr="005102B9">
            <w:t>Cód</w:t>
          </w:r>
          <w:r w:rsidR="00BA628F" w:rsidRPr="005102B9">
            <w:t>.</w:t>
          </w:r>
          <w:r w:rsidRPr="005102B9">
            <w:t xml:space="preserve"> 042 (Versão 0</w:t>
          </w:r>
          <w:r w:rsidR="00057FCF">
            <w:t>6</w:t>
          </w:r>
          <w:r w:rsidR="0089190B" w:rsidRPr="005102B9">
            <w:t>)</w:t>
          </w:r>
          <w:r w:rsidR="0089190B">
            <w:t xml:space="preserve">                                                  </w:t>
          </w:r>
        </w:p>
      </w:tc>
      <w:tc>
        <w:tcPr>
          <w:tcW w:w="851" w:type="dxa"/>
          <w:vAlign w:val="center"/>
        </w:tcPr>
        <w:p w:rsidR="00A96A30" w:rsidRPr="00B83071" w:rsidRDefault="00A96A30" w:rsidP="000947A9">
          <w:pPr>
            <w:pStyle w:val="Rodap"/>
            <w:jc w:val="right"/>
            <w:rPr>
              <w:rStyle w:val="Nmerodepgina"/>
            </w:rPr>
          </w:pPr>
          <w:r w:rsidRPr="00B83071">
            <w:rPr>
              <w:rStyle w:val="Nmerodepgina"/>
            </w:rPr>
            <w:fldChar w:fldCharType="begin"/>
          </w:r>
          <w:r w:rsidRPr="00B83071">
            <w:rPr>
              <w:rStyle w:val="Nmerodepgina"/>
            </w:rPr>
            <w:instrText>PAGE   \* MERGEFORMAT</w:instrText>
          </w:r>
          <w:r w:rsidRPr="00B83071">
            <w:rPr>
              <w:rStyle w:val="Nmerodepgina"/>
            </w:rPr>
            <w:fldChar w:fldCharType="separate"/>
          </w:r>
          <w:r w:rsidR="00057FCF">
            <w:rPr>
              <w:rStyle w:val="Nmerodepgina"/>
              <w:noProof/>
            </w:rPr>
            <w:t>1</w:t>
          </w:r>
          <w:r w:rsidRPr="00B83071">
            <w:rPr>
              <w:rStyle w:val="Nmerodepgina"/>
            </w:rPr>
            <w:fldChar w:fldCharType="end"/>
          </w:r>
        </w:p>
      </w:tc>
    </w:tr>
  </w:tbl>
  <w:p w:rsidR="008008D2" w:rsidRPr="006B5140" w:rsidRDefault="008008D2" w:rsidP="009121BE">
    <w:pPr>
      <w:pStyle w:val="auxiliar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4D48" w:rsidRDefault="002F4D48">
      <w:r>
        <w:separator/>
      </w:r>
    </w:p>
  </w:footnote>
  <w:footnote w:type="continuationSeparator" w:id="0">
    <w:p w:rsidR="002F4D48" w:rsidRDefault="002F4D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page" w:tblpX="852" w:tblpY="1"/>
      <w:tblOverlap w:val="never"/>
      <w:tblW w:w="1043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753"/>
      <w:gridCol w:w="7678"/>
    </w:tblGrid>
    <w:tr w:rsidR="00B4333E" w:rsidTr="00057FCF">
      <w:trPr>
        <w:trHeight w:hRule="exact" w:val="1846"/>
      </w:trPr>
      <w:tc>
        <w:tcPr>
          <w:tcW w:w="2753" w:type="dxa"/>
        </w:tcPr>
        <w:p w:rsidR="00B4333E" w:rsidRDefault="00057FCF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-664165</wp:posOffset>
                </wp:positionH>
                <wp:positionV relativeFrom="paragraph">
                  <wp:posOffset>198430</wp:posOffset>
                </wp:positionV>
                <wp:extent cx="1701165" cy="680720"/>
                <wp:effectExtent l="0" t="0" r="0" b="5080"/>
                <wp:wrapTopAndBottom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1165" cy="680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0C22BD" w:rsidRDefault="000C22BD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</w:p>
        <w:p w:rsidR="000C22BD" w:rsidRPr="00081E47" w:rsidRDefault="000C22BD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</w:p>
      </w:tc>
      <w:tc>
        <w:tcPr>
          <w:tcW w:w="7678" w:type="dxa"/>
          <w:vAlign w:val="center"/>
        </w:tcPr>
        <w:p w:rsidR="00B4333E" w:rsidRDefault="00B4333E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8342D9" w:rsidP="008342D9">
          <w:pPr>
            <w:pStyle w:val="Descrio"/>
            <w:tabs>
              <w:tab w:val="clear" w:pos="8040"/>
            </w:tabs>
            <w:jc w:val="left"/>
          </w:pPr>
          <w:r>
            <w:t xml:space="preserve">                 </w:t>
          </w:r>
          <w:r w:rsidR="00A57BD8">
            <w:t>Unidade Técnica de Ofícios</w:t>
          </w: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Pr="008E5BAC" w:rsidRDefault="000C22BD" w:rsidP="009E4EA9">
          <w:pPr>
            <w:pStyle w:val="Descrio"/>
            <w:tabs>
              <w:tab w:val="clear" w:pos="8040"/>
            </w:tabs>
          </w:pPr>
        </w:p>
      </w:tc>
    </w:tr>
  </w:tbl>
  <w:p w:rsidR="008008D2" w:rsidRPr="000C22BD" w:rsidRDefault="008008D2" w:rsidP="0083758B">
    <w:pPr>
      <w:pStyle w:val="auxiliar1"/>
      <w:ind w:firstLine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A32BC"/>
    <w:multiLevelType w:val="multilevel"/>
    <w:tmpl w:val="297497BE"/>
    <w:lvl w:ilvl="0">
      <w:start w:val="1"/>
      <w:numFmt w:val="decimal"/>
      <w:lvlText w:val="%1."/>
      <w:lvlJc w:val="left"/>
      <w:pPr>
        <w:ind w:left="567" w:hanging="425"/>
      </w:pPr>
      <w:rPr>
        <w:rFonts w:ascii="Arial" w:hAnsi="Arial" w:cs="Aria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851" w:hanging="709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18" w:hanging="426"/>
      </w:pPr>
      <w:rPr>
        <w:rFonts w:hint="default"/>
      </w:rPr>
    </w:lvl>
    <w:lvl w:ilvl="4">
      <w:start w:val="1"/>
      <w:numFmt w:val="none"/>
      <w:lvlText w:val="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5C04F44"/>
    <w:multiLevelType w:val="hybridMultilevel"/>
    <w:tmpl w:val="2D4C1D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06519"/>
    <w:multiLevelType w:val="hybridMultilevel"/>
    <w:tmpl w:val="232A4A62"/>
    <w:lvl w:ilvl="0" w:tplc="03AE93A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65103BE"/>
    <w:multiLevelType w:val="hybridMultilevel"/>
    <w:tmpl w:val="9BD27898"/>
    <w:lvl w:ilvl="0" w:tplc="FB626AAE">
      <w:start w:val="1"/>
      <w:numFmt w:val="bullet"/>
      <w:pStyle w:val="ItemManifestacao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6AF50757"/>
    <w:multiLevelType w:val="multilevel"/>
    <w:tmpl w:val="FDFEB236"/>
    <w:lvl w:ilvl="0">
      <w:start w:val="1"/>
      <w:numFmt w:val="decimal"/>
      <w:pStyle w:val="Ttulo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862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5" w15:restartNumberingAfterBreak="0">
    <w:nsid w:val="6D21526F"/>
    <w:multiLevelType w:val="multilevel"/>
    <w:tmpl w:val="AFD0585C"/>
    <w:lvl w:ilvl="0">
      <w:start w:val="1"/>
      <w:numFmt w:val="bullet"/>
      <w:pStyle w:val="Itemizao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  <w:lvlOverride w:ilvl="0">
      <w:startOverride w:val="3"/>
    </w:lvlOverride>
  </w:num>
  <w:num w:numId="3">
    <w:abstractNumId w:val="5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3"/>
  </w:num>
  <w:num w:numId="15">
    <w:abstractNumId w:val="1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attachedTemplate r:id="rId1"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8BA"/>
    <w:rsid w:val="000066A3"/>
    <w:rsid w:val="0001595D"/>
    <w:rsid w:val="000528BA"/>
    <w:rsid w:val="00056C4F"/>
    <w:rsid w:val="00057FCF"/>
    <w:rsid w:val="00070491"/>
    <w:rsid w:val="00081E47"/>
    <w:rsid w:val="000947A9"/>
    <w:rsid w:val="000B5F72"/>
    <w:rsid w:val="000C22BD"/>
    <w:rsid w:val="000C739D"/>
    <w:rsid w:val="000F5A30"/>
    <w:rsid w:val="0011657C"/>
    <w:rsid w:val="00133A52"/>
    <w:rsid w:val="0015244E"/>
    <w:rsid w:val="00191387"/>
    <w:rsid w:val="001A5844"/>
    <w:rsid w:val="001B7B14"/>
    <w:rsid w:val="001E1BFB"/>
    <w:rsid w:val="001E7CC9"/>
    <w:rsid w:val="00200ACD"/>
    <w:rsid w:val="002304C1"/>
    <w:rsid w:val="00276112"/>
    <w:rsid w:val="00287D07"/>
    <w:rsid w:val="002D1F8D"/>
    <w:rsid w:val="002F4D48"/>
    <w:rsid w:val="0035440E"/>
    <w:rsid w:val="003628D1"/>
    <w:rsid w:val="00393698"/>
    <w:rsid w:val="003A099B"/>
    <w:rsid w:val="003B4820"/>
    <w:rsid w:val="003B4E4D"/>
    <w:rsid w:val="003C1725"/>
    <w:rsid w:val="003D4A31"/>
    <w:rsid w:val="003E2D06"/>
    <w:rsid w:val="003E7192"/>
    <w:rsid w:val="003F4F5F"/>
    <w:rsid w:val="003F56D2"/>
    <w:rsid w:val="00446AF3"/>
    <w:rsid w:val="0045060F"/>
    <w:rsid w:val="00477551"/>
    <w:rsid w:val="004835C8"/>
    <w:rsid w:val="004B5FEC"/>
    <w:rsid w:val="004F792F"/>
    <w:rsid w:val="00504388"/>
    <w:rsid w:val="005102B9"/>
    <w:rsid w:val="005110A0"/>
    <w:rsid w:val="005338CA"/>
    <w:rsid w:val="0054257A"/>
    <w:rsid w:val="0057441A"/>
    <w:rsid w:val="0058783C"/>
    <w:rsid w:val="00591F15"/>
    <w:rsid w:val="005A0C19"/>
    <w:rsid w:val="005B5452"/>
    <w:rsid w:val="00632472"/>
    <w:rsid w:val="006376F2"/>
    <w:rsid w:val="00647838"/>
    <w:rsid w:val="00694893"/>
    <w:rsid w:val="006953DB"/>
    <w:rsid w:val="00697D61"/>
    <w:rsid w:val="006A0FC5"/>
    <w:rsid w:val="006B022B"/>
    <w:rsid w:val="006B0852"/>
    <w:rsid w:val="006B5140"/>
    <w:rsid w:val="006C231E"/>
    <w:rsid w:val="006D7F04"/>
    <w:rsid w:val="006E5FCA"/>
    <w:rsid w:val="006F5ADA"/>
    <w:rsid w:val="00702B16"/>
    <w:rsid w:val="00707954"/>
    <w:rsid w:val="0072243F"/>
    <w:rsid w:val="00722A29"/>
    <w:rsid w:val="0075585E"/>
    <w:rsid w:val="00774C31"/>
    <w:rsid w:val="007906F6"/>
    <w:rsid w:val="00795300"/>
    <w:rsid w:val="007B0690"/>
    <w:rsid w:val="008008D2"/>
    <w:rsid w:val="0083088D"/>
    <w:rsid w:val="008342D9"/>
    <w:rsid w:val="0083758B"/>
    <w:rsid w:val="00877758"/>
    <w:rsid w:val="00887758"/>
    <w:rsid w:val="0089190B"/>
    <w:rsid w:val="008934AF"/>
    <w:rsid w:val="00896B01"/>
    <w:rsid w:val="008D5D22"/>
    <w:rsid w:val="008E1ABE"/>
    <w:rsid w:val="008E5BAC"/>
    <w:rsid w:val="00904EA2"/>
    <w:rsid w:val="00911532"/>
    <w:rsid w:val="009121BE"/>
    <w:rsid w:val="0092799F"/>
    <w:rsid w:val="00940B8A"/>
    <w:rsid w:val="00947559"/>
    <w:rsid w:val="00954F40"/>
    <w:rsid w:val="00960247"/>
    <w:rsid w:val="009A7FA6"/>
    <w:rsid w:val="009B1173"/>
    <w:rsid w:val="009B2EC5"/>
    <w:rsid w:val="009C405B"/>
    <w:rsid w:val="009C42F7"/>
    <w:rsid w:val="009D2DA3"/>
    <w:rsid w:val="009E4EA9"/>
    <w:rsid w:val="009F202A"/>
    <w:rsid w:val="009F5E76"/>
    <w:rsid w:val="00A10473"/>
    <w:rsid w:val="00A20721"/>
    <w:rsid w:val="00A3339E"/>
    <w:rsid w:val="00A42D6E"/>
    <w:rsid w:val="00A43539"/>
    <w:rsid w:val="00A46867"/>
    <w:rsid w:val="00A57BD8"/>
    <w:rsid w:val="00A608D6"/>
    <w:rsid w:val="00A61D51"/>
    <w:rsid w:val="00A65D59"/>
    <w:rsid w:val="00A80A2B"/>
    <w:rsid w:val="00A930FF"/>
    <w:rsid w:val="00A96A30"/>
    <w:rsid w:val="00AA071D"/>
    <w:rsid w:val="00AD2D78"/>
    <w:rsid w:val="00AE6BA3"/>
    <w:rsid w:val="00AF0DDF"/>
    <w:rsid w:val="00B027AC"/>
    <w:rsid w:val="00B15011"/>
    <w:rsid w:val="00B34419"/>
    <w:rsid w:val="00B4333E"/>
    <w:rsid w:val="00B6035A"/>
    <w:rsid w:val="00B83071"/>
    <w:rsid w:val="00B8640F"/>
    <w:rsid w:val="00B97D8D"/>
    <w:rsid w:val="00BA1413"/>
    <w:rsid w:val="00BA628F"/>
    <w:rsid w:val="00BA6D78"/>
    <w:rsid w:val="00BB0762"/>
    <w:rsid w:val="00BB2A08"/>
    <w:rsid w:val="00BB3CDD"/>
    <w:rsid w:val="00BD0102"/>
    <w:rsid w:val="00BE3C2F"/>
    <w:rsid w:val="00BF0E81"/>
    <w:rsid w:val="00BF0F84"/>
    <w:rsid w:val="00BF4731"/>
    <w:rsid w:val="00BF4EC9"/>
    <w:rsid w:val="00BF5B62"/>
    <w:rsid w:val="00C17C7C"/>
    <w:rsid w:val="00C20DEF"/>
    <w:rsid w:val="00C37364"/>
    <w:rsid w:val="00C7778A"/>
    <w:rsid w:val="00C921D5"/>
    <w:rsid w:val="00C96F25"/>
    <w:rsid w:val="00CA3DEE"/>
    <w:rsid w:val="00CA7EFB"/>
    <w:rsid w:val="00CD6A5A"/>
    <w:rsid w:val="00D12CE1"/>
    <w:rsid w:val="00D204F0"/>
    <w:rsid w:val="00D2196F"/>
    <w:rsid w:val="00D33341"/>
    <w:rsid w:val="00D342D2"/>
    <w:rsid w:val="00D35818"/>
    <w:rsid w:val="00D41919"/>
    <w:rsid w:val="00D74CA5"/>
    <w:rsid w:val="00D94BB8"/>
    <w:rsid w:val="00DA4183"/>
    <w:rsid w:val="00DD2400"/>
    <w:rsid w:val="00DE18EA"/>
    <w:rsid w:val="00DE195A"/>
    <w:rsid w:val="00DE4C32"/>
    <w:rsid w:val="00DE7DB4"/>
    <w:rsid w:val="00E35809"/>
    <w:rsid w:val="00E35897"/>
    <w:rsid w:val="00E7589F"/>
    <w:rsid w:val="00E94952"/>
    <w:rsid w:val="00EA18B0"/>
    <w:rsid w:val="00EC159B"/>
    <w:rsid w:val="00F05D06"/>
    <w:rsid w:val="00F47BA7"/>
    <w:rsid w:val="00F63F10"/>
    <w:rsid w:val="00F936AA"/>
    <w:rsid w:val="00F94082"/>
    <w:rsid w:val="00F9664A"/>
    <w:rsid w:val="00FB3CF7"/>
    <w:rsid w:val="00FC1B68"/>
    <w:rsid w:val="00FC264C"/>
    <w:rsid w:val="00FF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0"/>
  <w15:docId w15:val="{F0B96DB3-02A1-48F5-8B86-57E59AE4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theme="minorBidi"/>
        <w:sz w:val="24"/>
        <w:szCs w:val="24"/>
        <w:lang w:val="pt-BR" w:eastAsia="pt-BR" w:bidi="ar-SA"/>
      </w:rPr>
    </w:rPrDefault>
    <w:pPrDefault>
      <w:pPr>
        <w:spacing w:before="240" w:line="360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 w:qFormat="1"/>
    <w:lsdException w:name="heading 2" w:uiPriority="0" w:qFormat="1"/>
    <w:lsdException w:name="heading 3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qFormat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Default Paragraph Font" w:semiHidden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FC264C"/>
  </w:style>
  <w:style w:type="paragraph" w:styleId="Ttulo1">
    <w:name w:val="heading 1"/>
    <w:next w:val="Corpodetexto"/>
    <w:link w:val="Ttulo1Char"/>
    <w:qFormat/>
    <w:rsid w:val="00446AF3"/>
    <w:pPr>
      <w:keepNext/>
      <w:numPr>
        <w:numId w:val="4"/>
      </w:numPr>
      <w:ind w:right="198"/>
      <w:contextualSpacing/>
      <w:outlineLvl w:val="0"/>
    </w:pPr>
    <w:rPr>
      <w:rFonts w:eastAsia="Times New Roman" w:cs="Arial"/>
      <w:b/>
      <w:bCs/>
      <w:caps/>
    </w:rPr>
  </w:style>
  <w:style w:type="paragraph" w:styleId="Ttulo2">
    <w:name w:val="heading 2"/>
    <w:basedOn w:val="Ttulo1"/>
    <w:next w:val="Corpodetexto"/>
    <w:link w:val="Ttulo2Char"/>
    <w:qFormat/>
    <w:rsid w:val="0058783C"/>
    <w:pPr>
      <w:numPr>
        <w:ilvl w:val="1"/>
      </w:numPr>
      <w:tabs>
        <w:tab w:val="left" w:pos="142"/>
      </w:tabs>
      <w:spacing w:line="240" w:lineRule="auto"/>
      <w:jc w:val="both"/>
      <w:outlineLvl w:val="1"/>
    </w:pPr>
    <w:rPr>
      <w:caps w:val="0"/>
      <w:szCs w:val="20"/>
    </w:rPr>
  </w:style>
  <w:style w:type="paragraph" w:styleId="Ttulo3">
    <w:name w:val="heading 3"/>
    <w:basedOn w:val="Ttulo2"/>
    <w:next w:val="Corpodetexto"/>
    <w:link w:val="Ttulo3Char"/>
    <w:qFormat/>
    <w:rsid w:val="009B2EC5"/>
    <w:pPr>
      <w:numPr>
        <w:ilvl w:val="2"/>
      </w:numPr>
      <w:outlineLvl w:val="2"/>
    </w:pPr>
  </w:style>
  <w:style w:type="paragraph" w:styleId="Ttulo4">
    <w:name w:val="heading 4"/>
    <w:basedOn w:val="Ttulo3"/>
    <w:next w:val="Normal"/>
    <w:link w:val="Ttulo4Char"/>
    <w:rsid w:val="009B2EC5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link w:val="Ttulo5Char"/>
    <w:uiPriority w:val="99"/>
    <w:semiHidden/>
    <w:pPr>
      <w:keepNext/>
      <w:outlineLvl w:val="4"/>
    </w:pPr>
    <w:rPr>
      <w:rFonts w:cs="Arial"/>
      <w:b/>
      <w:bCs/>
    </w:rPr>
  </w:style>
  <w:style w:type="paragraph" w:styleId="Ttulo6">
    <w:name w:val="heading 6"/>
    <w:basedOn w:val="Normal"/>
    <w:next w:val="Normal"/>
    <w:link w:val="Ttulo6Char"/>
    <w:uiPriority w:val="99"/>
    <w:semiHidden/>
    <w:pPr>
      <w:keepNext/>
      <w:ind w:left="-68"/>
      <w:outlineLvl w:val="5"/>
    </w:pPr>
    <w:rPr>
      <w:b/>
      <w:bCs/>
      <w:sz w:val="12"/>
      <w:szCs w:val="1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07954"/>
    <w:rPr>
      <w:rFonts w:eastAsia="Times New Roman" w:cs="Arial"/>
      <w:b/>
      <w:bCs/>
      <w:caps/>
    </w:rPr>
  </w:style>
  <w:style w:type="character" w:customStyle="1" w:styleId="Ttulo2Char">
    <w:name w:val="Título 2 Char"/>
    <w:basedOn w:val="Fontepargpadro"/>
    <w:link w:val="Ttulo2"/>
    <w:rsid w:val="00707954"/>
    <w:rPr>
      <w:rFonts w:eastAsia="Times New Roman" w:cs="Arial"/>
      <w:b/>
      <w:bCs/>
      <w:szCs w:val="20"/>
    </w:rPr>
  </w:style>
  <w:style w:type="character" w:customStyle="1" w:styleId="Ttulo3Char">
    <w:name w:val="Título 3 Char"/>
    <w:basedOn w:val="Fontepargpadro"/>
    <w:link w:val="Ttulo3"/>
    <w:rsid w:val="00707954"/>
    <w:rPr>
      <w:rFonts w:eastAsia="Times New Roman" w:cs="Arial"/>
      <w:b/>
      <w:bCs/>
      <w:szCs w:val="20"/>
    </w:rPr>
  </w:style>
  <w:style w:type="character" w:customStyle="1" w:styleId="Ttulo4Char">
    <w:name w:val="Título 4 Char"/>
    <w:basedOn w:val="Fontepargpadro"/>
    <w:link w:val="Ttulo4"/>
    <w:rsid w:val="00707954"/>
    <w:rPr>
      <w:rFonts w:eastAsia="Times New Roman" w:cs="Arial"/>
      <w:b/>
      <w:bCs/>
      <w:szCs w:val="20"/>
    </w:rPr>
  </w:style>
  <w:style w:type="character" w:customStyle="1" w:styleId="Ttulo5Char">
    <w:name w:val="Título 5 Char"/>
    <w:basedOn w:val="Fontepargpadro"/>
    <w:link w:val="Ttulo5"/>
    <w:uiPriority w:val="99"/>
    <w:semiHidden/>
    <w:rsid w:val="004B5FEC"/>
    <w:rPr>
      <w:rFonts w:ascii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9"/>
    <w:semiHidden/>
    <w:rsid w:val="004B5FEC"/>
    <w:rPr>
      <w:rFonts w:ascii="Arial" w:hAnsi="Arial" w:cs="Times New Roman"/>
      <w:b/>
      <w:bCs/>
      <w:sz w:val="12"/>
      <w:szCs w:val="12"/>
    </w:rPr>
  </w:style>
  <w:style w:type="paragraph" w:styleId="Cabealho">
    <w:name w:val="header"/>
    <w:link w:val="CabealhoChar"/>
    <w:uiPriority w:val="99"/>
    <w:qFormat/>
    <w:rsid w:val="0058783C"/>
    <w:pPr>
      <w:tabs>
        <w:tab w:val="left" w:pos="8040"/>
      </w:tabs>
      <w:spacing w:before="0" w:line="240" w:lineRule="auto"/>
      <w:ind w:left="142" w:right="-1"/>
      <w:jc w:val="both"/>
    </w:pPr>
    <w:rPr>
      <w:rFonts w:eastAsia="Times New Roman" w:cs="Arial"/>
      <w:b/>
    </w:rPr>
  </w:style>
  <w:style w:type="character" w:customStyle="1" w:styleId="CabealhoChar">
    <w:name w:val="Cabeçalho Char"/>
    <w:basedOn w:val="Fontepargpadro"/>
    <w:link w:val="Cabealho"/>
    <w:uiPriority w:val="99"/>
    <w:rsid w:val="0058783C"/>
    <w:rPr>
      <w:rFonts w:eastAsia="Times New Roman" w:cs="Arial"/>
      <w:b/>
    </w:rPr>
  </w:style>
  <w:style w:type="paragraph" w:styleId="Rodap">
    <w:name w:val="footer"/>
    <w:basedOn w:val="Normal"/>
    <w:link w:val="RodapChar"/>
    <w:uiPriority w:val="99"/>
    <w:rsid w:val="006376F2"/>
    <w:pPr>
      <w:tabs>
        <w:tab w:val="left" w:pos="9639"/>
      </w:tabs>
      <w:spacing w:before="0" w:line="240" w:lineRule="auto"/>
      <w:ind w:left="176"/>
    </w:pPr>
    <w:rPr>
      <w:rFonts w:ascii="Times New Roman" w:hAnsi="Times New Roman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6376F2"/>
    <w:rPr>
      <w:rFonts w:ascii="Times New Roman" w:hAnsi="Times New Roman"/>
      <w:sz w:val="16"/>
      <w:szCs w:val="16"/>
    </w:rPr>
  </w:style>
  <w:style w:type="character" w:styleId="Nmerodepgina">
    <w:name w:val="page number"/>
    <w:uiPriority w:val="99"/>
    <w:rsid w:val="006B5140"/>
    <w:rPr>
      <w:rFonts w:ascii="Times New Roman" w:hAnsi="Times New Roman" w:cs="Arial"/>
      <w:sz w:val="20"/>
      <w:szCs w:val="16"/>
    </w:rPr>
  </w:style>
  <w:style w:type="paragraph" w:styleId="Assinatura">
    <w:name w:val="Signature"/>
    <w:link w:val="AssinaturaChar"/>
    <w:uiPriority w:val="99"/>
    <w:rsid w:val="0058783C"/>
    <w:pPr>
      <w:adjustRightInd w:val="0"/>
      <w:spacing w:before="0" w:line="240" w:lineRule="auto"/>
      <w:jc w:val="center"/>
    </w:pPr>
    <w:rPr>
      <w:rFonts w:cs="Arial"/>
      <w:b/>
    </w:rPr>
  </w:style>
  <w:style w:type="character" w:customStyle="1" w:styleId="AssinaturaChar">
    <w:name w:val="Assinatura Char"/>
    <w:basedOn w:val="Fontepargpadro"/>
    <w:link w:val="Assinatura"/>
    <w:uiPriority w:val="99"/>
    <w:rsid w:val="0058783C"/>
    <w:rPr>
      <w:rFonts w:cs="Arial"/>
      <w:b/>
    </w:rPr>
  </w:style>
  <w:style w:type="paragraph" w:styleId="Data">
    <w:name w:val="Date"/>
    <w:basedOn w:val="Normal"/>
    <w:next w:val="Normal"/>
    <w:link w:val="DataChar"/>
    <w:uiPriority w:val="99"/>
    <w:rsid w:val="009B2EC5"/>
    <w:pPr>
      <w:adjustRightInd w:val="0"/>
      <w:spacing w:before="120"/>
      <w:ind w:right="-1"/>
      <w:jc w:val="center"/>
    </w:pPr>
    <w:rPr>
      <w:rFonts w:eastAsia="SimSun" w:cs="Arial"/>
      <w:bCs/>
      <w:iCs/>
      <w:lang w:eastAsia="ar-SA"/>
    </w:rPr>
  </w:style>
  <w:style w:type="character" w:customStyle="1" w:styleId="DataChar">
    <w:name w:val="Data Char"/>
    <w:basedOn w:val="Fontepargpadro"/>
    <w:link w:val="Data"/>
    <w:uiPriority w:val="99"/>
    <w:rsid w:val="009B2EC5"/>
    <w:rPr>
      <w:rFonts w:ascii="Arial" w:eastAsia="SimSun" w:hAnsi="Arial" w:cs="Arial"/>
      <w:bCs/>
      <w:iCs/>
      <w:sz w:val="24"/>
      <w:szCs w:val="24"/>
      <w:lang w:eastAsia="ar-SA"/>
    </w:rPr>
  </w:style>
  <w:style w:type="paragraph" w:customStyle="1" w:styleId="SubtituloManif">
    <w:name w:val="Subtitulo Manif"/>
    <w:basedOn w:val="Normal"/>
    <w:next w:val="Corpodetexto"/>
    <w:link w:val="SubtituloManifChar"/>
    <w:uiPriority w:val="1"/>
    <w:qFormat/>
    <w:rsid w:val="009B2EC5"/>
    <w:pPr>
      <w:ind w:left="142" w:right="708"/>
      <w:jc w:val="both"/>
    </w:pPr>
    <w:rPr>
      <w:rFonts w:eastAsia="SimSun"/>
      <w:szCs w:val="20"/>
      <w:u w:val="single"/>
      <w:lang w:eastAsia="ar-SA"/>
    </w:rPr>
  </w:style>
  <w:style w:type="paragraph" w:styleId="Corpodetexto">
    <w:name w:val="Body Text"/>
    <w:basedOn w:val="Normal"/>
    <w:link w:val="CorpodetextoChar"/>
    <w:qFormat/>
    <w:rsid w:val="0072243F"/>
  </w:style>
  <w:style w:type="character" w:customStyle="1" w:styleId="CorpodetextoChar">
    <w:name w:val="Corpo de texto Char"/>
    <w:basedOn w:val="Fontepargpadro"/>
    <w:link w:val="Corpodetexto"/>
    <w:rsid w:val="0072243F"/>
  </w:style>
  <w:style w:type="character" w:customStyle="1" w:styleId="SubtituloManifChar">
    <w:name w:val="Subtitulo Manif Char"/>
    <w:basedOn w:val="Fontepargpadro"/>
    <w:link w:val="SubtituloManif"/>
    <w:uiPriority w:val="1"/>
    <w:rsid w:val="00707954"/>
    <w:rPr>
      <w:rFonts w:eastAsia="SimSun"/>
      <w:szCs w:val="20"/>
      <w:u w:val="single"/>
      <w:lang w:eastAsia="ar-SA"/>
    </w:rPr>
  </w:style>
  <w:style w:type="paragraph" w:customStyle="1" w:styleId="Itemizao">
    <w:name w:val="Itemização"/>
    <w:uiPriority w:val="2"/>
    <w:qFormat/>
    <w:rsid w:val="00C96F25"/>
    <w:pPr>
      <w:numPr>
        <w:numId w:val="3"/>
      </w:numPr>
      <w:ind w:left="426" w:hanging="284"/>
      <w:jc w:val="both"/>
    </w:pPr>
    <w:rPr>
      <w:rFonts w:eastAsia="Times New Roman"/>
      <w:szCs w:val="20"/>
    </w:rPr>
  </w:style>
  <w:style w:type="table" w:styleId="Tabelacomgrade">
    <w:name w:val="Table Grid"/>
    <w:basedOn w:val="Tabelanormal"/>
    <w:rsid w:val="00A96A3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temManifestacao">
    <w:name w:val="Item Manifestacao"/>
    <w:next w:val="Corpodetexto"/>
    <w:link w:val="ItemManifestacaoChar"/>
    <w:uiPriority w:val="1"/>
    <w:qFormat/>
    <w:rsid w:val="00C96F25"/>
    <w:pPr>
      <w:numPr>
        <w:numId w:val="14"/>
      </w:numPr>
      <w:tabs>
        <w:tab w:val="left" w:pos="567"/>
      </w:tabs>
      <w:spacing w:line="240" w:lineRule="auto"/>
      <w:ind w:left="142" w:right="198" w:firstLine="0"/>
      <w:outlineLvl w:val="1"/>
    </w:pPr>
    <w:rPr>
      <w:rFonts w:eastAsia="Times New Roman" w:cs="Times New Roman"/>
      <w:b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338C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38CA"/>
    <w:rPr>
      <w:rFonts w:ascii="Tahoma" w:hAnsi="Tahoma" w:cs="Tahoma"/>
      <w:sz w:val="16"/>
      <w:szCs w:val="16"/>
    </w:rPr>
  </w:style>
  <w:style w:type="character" w:customStyle="1" w:styleId="ItemManifestacaoChar">
    <w:name w:val="Item Manifestacao Char"/>
    <w:basedOn w:val="CorpodetextoChar"/>
    <w:link w:val="ItemManifestacao"/>
    <w:uiPriority w:val="1"/>
    <w:rsid w:val="00C96F25"/>
    <w:rPr>
      <w:rFonts w:eastAsia="Times New Roman" w:cs="Times New Roman"/>
      <w:b/>
      <w:szCs w:val="20"/>
    </w:rPr>
  </w:style>
  <w:style w:type="paragraph" w:customStyle="1" w:styleId="Concluses">
    <w:name w:val="Conclusões"/>
    <w:basedOn w:val="Ttulo2"/>
    <w:link w:val="ConclusesChar"/>
    <w:uiPriority w:val="1"/>
    <w:qFormat/>
    <w:rsid w:val="00C96F25"/>
    <w:rPr>
      <w:b w:val="0"/>
    </w:rPr>
  </w:style>
  <w:style w:type="character" w:customStyle="1" w:styleId="ConclusesChar">
    <w:name w:val="Conclusões Char"/>
    <w:basedOn w:val="Ttulo2Char"/>
    <w:link w:val="Concluses"/>
    <w:uiPriority w:val="1"/>
    <w:rsid w:val="00C96F25"/>
    <w:rPr>
      <w:rFonts w:eastAsia="Times New Roman" w:cs="Arial"/>
      <w:b w:val="0"/>
      <w:bCs/>
      <w:szCs w:val="20"/>
    </w:rPr>
  </w:style>
  <w:style w:type="paragraph" w:customStyle="1" w:styleId="Logo">
    <w:name w:val="Logo"/>
    <w:link w:val="LogoChar"/>
    <w:uiPriority w:val="99"/>
    <w:rsid w:val="0058783C"/>
    <w:pPr>
      <w:spacing w:before="0" w:line="240" w:lineRule="auto"/>
      <w:ind w:left="-68"/>
      <w:jc w:val="center"/>
    </w:pPr>
    <w:rPr>
      <w:rFonts w:ascii="Times New Roman" w:hAnsi="Times New Roman"/>
      <w:b/>
      <w:bCs/>
      <w:spacing w:val="4"/>
      <w:sz w:val="17"/>
      <w:szCs w:val="17"/>
    </w:rPr>
  </w:style>
  <w:style w:type="paragraph" w:customStyle="1" w:styleId="NProcesso">
    <w:name w:val="N_Processo"/>
    <w:uiPriority w:val="99"/>
    <w:rsid w:val="008E1ABE"/>
    <w:pPr>
      <w:framePr w:w="2431" w:h="433" w:hSpace="141" w:wrap="auto" w:vAnchor="text" w:hAnchor="page" w:x="9067" w:y="-1041"/>
      <w:spacing w:before="0" w:line="240" w:lineRule="auto"/>
      <w:ind w:right="136"/>
      <w:contextualSpacing/>
      <w:jc w:val="right"/>
    </w:pPr>
    <w:rPr>
      <w:rFonts w:cs="Arial"/>
      <w:bCs/>
    </w:rPr>
  </w:style>
  <w:style w:type="paragraph" w:styleId="Citao">
    <w:name w:val="Quote"/>
    <w:link w:val="CitaoChar"/>
    <w:uiPriority w:val="1"/>
    <w:qFormat/>
    <w:rsid w:val="00A3339E"/>
    <w:pPr>
      <w:spacing w:line="240" w:lineRule="auto"/>
      <w:ind w:left="2268"/>
      <w:jc w:val="both"/>
    </w:pPr>
    <w:rPr>
      <w:rFonts w:eastAsia="Times New Roman"/>
      <w:sz w:val="22"/>
      <w:szCs w:val="20"/>
    </w:rPr>
  </w:style>
  <w:style w:type="character" w:customStyle="1" w:styleId="CitaoChar">
    <w:name w:val="Citação Char"/>
    <w:basedOn w:val="Fontepargpadro"/>
    <w:link w:val="Citao"/>
    <w:uiPriority w:val="1"/>
    <w:rsid w:val="00A3339E"/>
    <w:rPr>
      <w:rFonts w:eastAsia="Times New Roman"/>
      <w:sz w:val="22"/>
      <w:szCs w:val="20"/>
    </w:rPr>
  </w:style>
  <w:style w:type="paragraph" w:styleId="Ttulo">
    <w:name w:val="Title"/>
    <w:basedOn w:val="Normal"/>
    <w:next w:val="Normal"/>
    <w:link w:val="TtuloChar"/>
    <w:uiPriority w:val="10"/>
    <w:rsid w:val="00FC264C"/>
    <w:pPr>
      <w:widowControl w:val="0"/>
      <w:spacing w:before="120"/>
      <w:jc w:val="center"/>
    </w:pPr>
    <w:rPr>
      <w:rFonts w:eastAsia="Times New Roman" w:cs="Arial"/>
      <w:b/>
      <w:bCs/>
      <w:iCs/>
    </w:rPr>
  </w:style>
  <w:style w:type="character" w:customStyle="1" w:styleId="TtuloChar">
    <w:name w:val="Título Char"/>
    <w:basedOn w:val="Fontepargpadro"/>
    <w:link w:val="Ttulo"/>
    <w:uiPriority w:val="10"/>
    <w:rsid w:val="00FC264C"/>
    <w:rPr>
      <w:rFonts w:eastAsia="Times New Roman" w:cs="Arial"/>
      <w:b/>
      <w:bCs/>
      <w:iCs/>
    </w:rPr>
  </w:style>
  <w:style w:type="paragraph" w:customStyle="1" w:styleId="Tabela-Ttulo">
    <w:name w:val="Tabela-Título"/>
    <w:uiPriority w:val="2"/>
    <w:qFormat/>
    <w:rsid w:val="00FC264C"/>
    <w:pPr>
      <w:spacing w:before="0" w:line="240" w:lineRule="auto"/>
      <w:jc w:val="center"/>
    </w:pPr>
    <w:rPr>
      <w:rFonts w:eastAsia="Times New Roman"/>
      <w:b/>
      <w:sz w:val="18"/>
      <w:szCs w:val="20"/>
    </w:rPr>
  </w:style>
  <w:style w:type="paragraph" w:customStyle="1" w:styleId="Tabela-texto">
    <w:name w:val="Tabela-texto"/>
    <w:basedOn w:val="Tabela-Ttulo"/>
    <w:uiPriority w:val="2"/>
    <w:qFormat/>
    <w:rsid w:val="00FC264C"/>
    <w:rPr>
      <w:b w:val="0"/>
    </w:rPr>
  </w:style>
  <w:style w:type="paragraph" w:styleId="Legenda">
    <w:name w:val="caption"/>
    <w:uiPriority w:val="35"/>
    <w:unhideWhenUsed/>
    <w:qFormat/>
    <w:rsid w:val="00702B16"/>
    <w:pPr>
      <w:spacing w:before="0" w:line="240" w:lineRule="auto"/>
    </w:pPr>
    <w:rPr>
      <w:bCs/>
      <w:sz w:val="20"/>
      <w:szCs w:val="18"/>
    </w:rPr>
  </w:style>
  <w:style w:type="paragraph" w:customStyle="1" w:styleId="Fonte">
    <w:name w:val="Fonte"/>
    <w:next w:val="Corpodetexto"/>
    <w:rsid w:val="00702B16"/>
    <w:pPr>
      <w:spacing w:before="0" w:line="240" w:lineRule="auto"/>
      <w:jc w:val="both"/>
    </w:pPr>
    <w:rPr>
      <w:rFonts w:eastAsia="Times New Roman"/>
      <w:sz w:val="16"/>
      <w:szCs w:val="20"/>
    </w:rPr>
  </w:style>
  <w:style w:type="paragraph" w:customStyle="1" w:styleId="Figura">
    <w:name w:val="Figura"/>
    <w:next w:val="Fonte"/>
    <w:rsid w:val="00702B16"/>
    <w:pPr>
      <w:spacing w:before="0" w:line="240" w:lineRule="auto"/>
      <w:jc w:val="center"/>
    </w:pPr>
    <w:rPr>
      <w:rFonts w:eastAsia="Times New Roman"/>
      <w:noProof/>
      <w:sz w:val="16"/>
      <w:szCs w:val="20"/>
    </w:rPr>
  </w:style>
  <w:style w:type="paragraph" w:styleId="Subttulo">
    <w:name w:val="Subtitle"/>
    <w:basedOn w:val="Normal"/>
    <w:next w:val="Normal"/>
    <w:link w:val="SubttuloChar"/>
    <w:uiPriority w:val="11"/>
    <w:rsid w:val="008E1AB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E1ABE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auxiliar1">
    <w:name w:val="auxiliar1"/>
    <w:basedOn w:val="Logo"/>
    <w:link w:val="auxiliar1Char"/>
    <w:rsid w:val="009121BE"/>
    <w:pPr>
      <w:ind w:left="0" w:right="357" w:firstLine="142"/>
      <w:jc w:val="left"/>
    </w:pPr>
    <w:rPr>
      <w:b w:val="0"/>
      <w:noProof/>
      <w:sz w:val="24"/>
      <w:szCs w:val="24"/>
    </w:rPr>
  </w:style>
  <w:style w:type="paragraph" w:customStyle="1" w:styleId="auxiliar2">
    <w:name w:val="auxiliar2"/>
    <w:basedOn w:val="Logo"/>
    <w:link w:val="auxiliar2Char"/>
    <w:rsid w:val="009121BE"/>
    <w:rPr>
      <w:sz w:val="6"/>
    </w:rPr>
  </w:style>
  <w:style w:type="character" w:customStyle="1" w:styleId="LogoChar">
    <w:name w:val="Logo Char"/>
    <w:basedOn w:val="Fontepargpadro"/>
    <w:link w:val="Logo"/>
    <w:uiPriority w:val="99"/>
    <w:rsid w:val="009121BE"/>
    <w:rPr>
      <w:rFonts w:ascii="Times New Roman" w:hAnsi="Times New Roman"/>
      <w:b/>
      <w:bCs/>
      <w:spacing w:val="4"/>
      <w:sz w:val="17"/>
      <w:szCs w:val="17"/>
    </w:rPr>
  </w:style>
  <w:style w:type="character" w:customStyle="1" w:styleId="auxiliar1Char">
    <w:name w:val="auxiliar1 Char"/>
    <w:basedOn w:val="LogoChar"/>
    <w:link w:val="auxiliar1"/>
    <w:rsid w:val="009121BE"/>
    <w:rPr>
      <w:rFonts w:ascii="Times New Roman" w:hAnsi="Times New Roman"/>
      <w:b w:val="0"/>
      <w:bCs/>
      <w:noProof/>
      <w:spacing w:val="4"/>
      <w:sz w:val="17"/>
      <w:szCs w:val="17"/>
    </w:rPr>
  </w:style>
  <w:style w:type="paragraph" w:customStyle="1" w:styleId="auxiliar3">
    <w:name w:val="auxiliar3"/>
    <w:basedOn w:val="Rodap"/>
    <w:link w:val="auxiliar3Char"/>
    <w:rsid w:val="009121BE"/>
    <w:pPr>
      <w:ind w:left="0"/>
    </w:pPr>
    <w:rPr>
      <w:sz w:val="2"/>
      <w:szCs w:val="2"/>
    </w:rPr>
  </w:style>
  <w:style w:type="character" w:customStyle="1" w:styleId="auxiliar2Char">
    <w:name w:val="auxiliar2 Char"/>
    <w:basedOn w:val="LogoChar"/>
    <w:link w:val="auxiliar2"/>
    <w:rsid w:val="009121BE"/>
    <w:rPr>
      <w:rFonts w:ascii="Times New Roman" w:hAnsi="Times New Roman"/>
      <w:b/>
      <w:bCs/>
      <w:spacing w:val="4"/>
      <w:sz w:val="6"/>
      <w:szCs w:val="17"/>
    </w:rPr>
  </w:style>
  <w:style w:type="character" w:customStyle="1" w:styleId="auxiliar3Char">
    <w:name w:val="auxiliar3 Char"/>
    <w:basedOn w:val="RodapChar"/>
    <w:link w:val="auxiliar3"/>
    <w:rsid w:val="009121BE"/>
    <w:rPr>
      <w:rFonts w:ascii="Times New Roman" w:hAnsi="Times New Roman"/>
      <w:sz w:val="2"/>
      <w:szCs w:val="2"/>
    </w:rPr>
  </w:style>
  <w:style w:type="paragraph" w:customStyle="1" w:styleId="Descrio">
    <w:name w:val="Descrição"/>
    <w:basedOn w:val="Cabealho"/>
    <w:link w:val="DescrioChar"/>
    <w:qFormat/>
    <w:rsid w:val="00F936AA"/>
    <w:pPr>
      <w:ind w:left="0" w:right="0"/>
      <w:jc w:val="center"/>
    </w:pPr>
  </w:style>
  <w:style w:type="character" w:customStyle="1" w:styleId="DescrioChar">
    <w:name w:val="Descrição Char"/>
    <w:basedOn w:val="CabealhoChar"/>
    <w:link w:val="Descrio"/>
    <w:rsid w:val="00F936AA"/>
    <w:rPr>
      <w:rFonts w:eastAsia="Times New Roman" w:cs="Arial"/>
      <w:b/>
    </w:rPr>
  </w:style>
  <w:style w:type="character" w:customStyle="1" w:styleId="EpgrafeChar">
    <w:name w:val="Epígrafe Char"/>
    <w:basedOn w:val="Fontepargpadro"/>
    <w:link w:val="Epgrafe"/>
    <w:locked/>
    <w:rsid w:val="00647838"/>
    <w:rPr>
      <w:rFonts w:ascii="Times New Roman" w:eastAsia="Times New Roman" w:hAnsi="Times New Roman" w:cs="Times New Roman"/>
      <w:b/>
    </w:rPr>
  </w:style>
  <w:style w:type="paragraph" w:customStyle="1" w:styleId="Epgrafe">
    <w:name w:val="Epígrafe"/>
    <w:basedOn w:val="Normal"/>
    <w:link w:val="EpgrafeChar"/>
    <w:qFormat/>
    <w:rsid w:val="00647838"/>
    <w:pPr>
      <w:autoSpaceDN w:val="0"/>
      <w:spacing w:before="0" w:line="240" w:lineRule="auto"/>
      <w:ind w:left="993" w:right="567"/>
      <w:jc w:val="both"/>
    </w:pPr>
    <w:rPr>
      <w:rFonts w:ascii="Times New Roman" w:eastAsia="Times New Roman" w:hAnsi="Times New Roman" w:cs="Times New Roman"/>
      <w:b/>
    </w:rPr>
  </w:style>
  <w:style w:type="character" w:customStyle="1" w:styleId="RefernciaChar">
    <w:name w:val="Referência Char"/>
    <w:basedOn w:val="Fontepargpadro"/>
    <w:link w:val="Referncia"/>
    <w:locked/>
    <w:rsid w:val="00647838"/>
    <w:rPr>
      <w:rFonts w:cs="Arial"/>
      <w:b/>
    </w:rPr>
  </w:style>
  <w:style w:type="paragraph" w:customStyle="1" w:styleId="Referncia">
    <w:name w:val="Referência"/>
    <w:basedOn w:val="Normal"/>
    <w:next w:val="Epgrafe"/>
    <w:link w:val="RefernciaChar"/>
    <w:qFormat/>
    <w:rsid w:val="00647838"/>
    <w:pPr>
      <w:tabs>
        <w:tab w:val="left" w:pos="993"/>
      </w:tabs>
      <w:autoSpaceDN w:val="0"/>
      <w:spacing w:before="0" w:line="240" w:lineRule="auto"/>
      <w:ind w:left="993" w:right="567" w:hanging="709"/>
      <w:jc w:val="both"/>
    </w:pPr>
    <w:rPr>
      <w:rFonts w:cs="Arial"/>
      <w:b/>
    </w:rPr>
  </w:style>
  <w:style w:type="character" w:styleId="TextodoEspaoReservado">
    <w:name w:val="Placeholder Text"/>
    <w:basedOn w:val="Fontepargpadro"/>
    <w:uiPriority w:val="99"/>
    <w:semiHidden/>
    <w:rsid w:val="006478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Oficios\%23%23%20Encaminhamentos\Modelos%20encaminhamentos\encaminhamento%20-%20cartorio%20-%20protocolada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5B926-BE1E-4BC3-A6A0-5DB44C3AB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encaminhamento - cartorio - protocolada</Template>
  <TotalTime>1</TotalTime>
  <Pages>1</Pages>
  <Words>71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T.C.M.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Gilson de Nobrega</dc:creator>
  <cp:lastModifiedBy>Gilson Nobrega</cp:lastModifiedBy>
  <cp:revision>2</cp:revision>
  <cp:lastPrinted>2006-04-18T14:36:00Z</cp:lastPrinted>
  <dcterms:created xsi:type="dcterms:W3CDTF">2026-06-30T10:20:00Z</dcterms:created>
  <dcterms:modified xsi:type="dcterms:W3CDTF">2026-06-30T10:21:00Z</dcterms:modified>
</cp:coreProperties>
</file>