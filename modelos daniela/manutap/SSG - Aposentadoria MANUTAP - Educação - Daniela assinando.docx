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530832991"/>
      <w:bookmarkEnd w:id="0"/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numero_oficio</w:t>
      </w:r>
      <w:proofErr w:type="spellEnd"/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Processo @@</w:t>
      </w:r>
      <w:proofErr w:type="spellStart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natureza_processo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 @@processo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6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Assunto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Tipo_Processo</w:t>
      </w:r>
      <w:proofErr w:type="spellEnd"/>
      <w:r w:rsidRPr="000475CD">
        <w:rPr>
          <w:rFonts w:ascii="Times New Roman" w:eastAsia="Times New Roman" w:hAnsi="Times New Roman" w:cs="Times New Roman"/>
        </w:rPr>
        <w:t xml:space="preserve"> – @@</w:t>
      </w:r>
      <w:proofErr w:type="spellStart"/>
      <w:r w:rsidRPr="000475CD">
        <w:rPr>
          <w:rFonts w:ascii="Times New Roman" w:eastAsia="Times New Roman" w:hAnsi="Times New Roman" w:cs="Times New Roman"/>
        </w:rPr>
        <w:t>Nome_interessado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Proc. Externo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processoexterno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Referência</w:t>
      </w:r>
      <w:r w:rsidRPr="000475CD">
        <w:rPr>
          <w:rFonts w:ascii="Times New Roman" w:eastAsia="Times New Roman" w:hAnsi="Times New Roman" w:cs="Times New Roman"/>
        </w:rPr>
        <w:tab/>
        <w:t>s/n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Conselheiro</w:t>
      </w:r>
      <w:r w:rsidRPr="000475CD">
        <w:rPr>
          <w:rFonts w:ascii="Times New Roman" w:eastAsia="Times New Roman" w:hAnsi="Times New Roman" w:cs="Times New Roman"/>
          <w:b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  <w:b/>
        </w:rPr>
        <w:t>nome_relator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Instância</w:t>
      </w:r>
      <w:r w:rsidRPr="000475CD">
        <w:rPr>
          <w:rFonts w:ascii="Times New Roman" w:eastAsia="Times New Roman" w:hAnsi="Times New Roman" w:cs="Times New Roman"/>
        </w:rPr>
        <w:tab/>
        <w:t>@@instancia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Encaminha</w:t>
      </w:r>
      <w:r w:rsidRPr="000475CD">
        <w:rPr>
          <w:rFonts w:ascii="Times New Roman" w:eastAsia="Times New Roman" w:hAnsi="Times New Roman" w:cs="Times New Roman"/>
        </w:rPr>
        <w:tab/>
        <w:t>Cópia da(s) peça(s) dos autos.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120" w:line="200" w:lineRule="exact"/>
        <w:ind w:left="1418" w:hanging="1418"/>
        <w:jc w:val="both"/>
        <w:textAlignment w:val="baseline"/>
        <w:rPr>
          <w:rFonts w:ascii="Times New Roman" w:eastAsia="Times New Roman" w:hAnsi="Times New Roman" w:cs="Times New Roman"/>
          <w:i/>
        </w:rPr>
      </w:pPr>
      <w:proofErr w:type="gramStart"/>
      <w:r w:rsidRPr="000475CD">
        <w:rPr>
          <w:rFonts w:ascii="Times New Roman" w:eastAsia="Times New Roman" w:hAnsi="Times New Roman" w:cs="Times New Roman"/>
          <w:i/>
        </w:rPr>
        <w:t>Observações</w:t>
      </w:r>
      <w:r w:rsidRPr="000475CD">
        <w:rPr>
          <w:rFonts w:ascii="Times New Roman" w:eastAsia="Times New Roman" w:hAnsi="Times New Roman" w:cs="Times New Roman"/>
          <w:i/>
        </w:rPr>
        <w:tab/>
        <w:t>Pede-se</w:t>
      </w:r>
      <w:proofErr w:type="gramEnd"/>
      <w:r w:rsidRPr="000475CD">
        <w:rPr>
          <w:rFonts w:ascii="Times New Roman" w:eastAsia="Times New Roman" w:hAnsi="Times New Roman" w:cs="Times New Roman"/>
          <w:i/>
        </w:rPr>
        <w:t xml:space="preserve"> o uso das referências relevantes acima.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São Paulo, 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data_extenso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Prezado(a) Senhor(a), 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Em cumprimento ao despacho do Excelentíssimo Senhor Conselheiro Relator, encaminho a documentação supracitada para conhecimento, adoção das providências apontadas e posterior retorno dos autos a este Tribunal, no prazo de 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60 (sessenta) dias corridos</w:t>
      </w:r>
      <w:r w:rsidRPr="000475CD">
        <w:rPr>
          <w:rFonts w:ascii="Times New Roman" w:eastAsia="Times New Roman" w:hAnsi="Times New Roman" w:cs="Times New Roman"/>
          <w:sz w:val="28"/>
          <w:szCs w:val="28"/>
        </w:rPr>
        <w:t>, a contar da juntada deste aos autos, para continuidade de nossas análises.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Atenciosamente.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4D2F3D" w:rsidP="000475CD">
      <w:pPr>
        <w:overflowPunct w:val="0"/>
        <w:autoSpaceDE w:val="0"/>
        <w:autoSpaceDN w:val="0"/>
        <w:adjustRightInd w:val="0"/>
        <w:spacing w:before="0" w:line="320" w:lineRule="exac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Daniela Shimizu</w:t>
      </w:r>
    </w:p>
    <w:p w:rsidR="000475CD" w:rsidRPr="000475CD" w:rsidRDefault="000475CD" w:rsidP="000475CD">
      <w:pPr>
        <w:tabs>
          <w:tab w:val="center" w:pos="4748"/>
          <w:tab w:val="left" w:pos="6382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  <w:t>Subsecretária-Geral</w:t>
      </w:r>
      <w:r w:rsidR="004D2F3D">
        <w:rPr>
          <w:rFonts w:ascii="Times New Roman" w:eastAsia="Times New Roman" w:hAnsi="Times New Roman" w:cs="Times New Roman"/>
          <w:b/>
          <w:sz w:val="28"/>
          <w:szCs w:val="28"/>
        </w:rPr>
        <w:t xml:space="preserve"> Substituta</w:t>
      </w:r>
      <w:bookmarkStart w:id="1" w:name="_GoBack"/>
      <w:bookmarkEnd w:id="1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jc w:val="center"/>
        <w:textAlignment w:val="baseline"/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  <w:t>(Subdelegação de competência: art. 7º, par. único, II, do Regulamento Interno da Secretaria Geral)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5691A" w:rsidRPr="000475CD" w:rsidRDefault="0095691A" w:rsidP="0095691A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Ao(À) senhor(a)</w:t>
      </w:r>
    </w:p>
    <w:sdt>
      <w:sdtPr>
        <w:rPr>
          <w:rFonts w:ascii="Times New Roman" w:eastAsia="Times New Roman" w:hAnsi="Times New Roman" w:cs="Times New Roman"/>
          <w:noProof/>
          <w:sz w:val="28"/>
          <w:szCs w:val="20"/>
        </w:rPr>
        <w:alias w:val="Cargos - Apo"/>
        <w:tag w:val="Cargos - Apo"/>
        <w:id w:val="108402371"/>
        <w:placeholder>
          <w:docPart w:val="5F0EA3A41C8947E69E67E980D6937074"/>
        </w:placeholder>
        <w:comboBox>
          <w:listItem w:value="Escolher um item."/>
          <w:listItem w:displayText="Chefe de Gabinete" w:value="Chefe de Gabinete"/>
          <w:listItem w:displayText="Diretor(a)" w:value="Diretor(a)"/>
          <w:listItem w:displayText="Secretário(a)" w:value="Secretário(a)"/>
          <w:listItem w:displayText="Secretário(a)-Executivo(a)" w:value="Secretário(a)-Executivo(a)"/>
          <w:listItem w:displayText="Subprefeito(a)" w:value="Subprefeito(a)"/>
          <w:listItem w:displayText="Superintendente" w:value="Superintendente"/>
          <w:listItem w:displayText="Diretor(a) Substituto(a)" w:value="Diretor(a) Substituto(a)"/>
          <w:listItem w:displayText="Secretário(a) Substituto(a)" w:value="Secretário(a) Substituto(a)"/>
          <w:listItem w:displayText="Subprefeito(a) Substituto(a)" w:value="Subprefeito(a) Substituto(a)"/>
          <w:listItem w:displayText="Coordenador(a)" w:value="Coordenador(a)"/>
        </w:comboBox>
      </w:sdtPr>
      <w:sdtEndPr/>
      <w:sdtContent>
        <w:p w:rsidR="0095691A" w:rsidRPr="000475CD" w:rsidRDefault="0095691A" w:rsidP="0095691A">
          <w:pPr>
            <w:overflowPunct w:val="0"/>
            <w:autoSpaceDE w:val="0"/>
            <w:autoSpaceDN w:val="0"/>
            <w:adjustRightInd w:val="0"/>
            <w:spacing w:before="0" w:line="300" w:lineRule="exact"/>
            <w:jc w:val="both"/>
            <w:textAlignment w:val="baseline"/>
            <w:rPr>
              <w:rFonts w:ascii="Times New Roman" w:eastAsia="Times New Roman" w:hAnsi="Times New Roman" w:cs="Times New Roman"/>
              <w:sz w:val="28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>Diretor(a)</w:t>
          </w:r>
        </w:p>
      </w:sdtContent>
    </w:sdt>
    <w:p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b/>
          <w:noProof/>
          <w:sz w:val="28"/>
          <w:szCs w:val="20"/>
        </w:rPr>
      </w:pPr>
      <w:r w:rsidRPr="00AB2AEC">
        <w:rPr>
          <w:rFonts w:ascii="Times New Roman" w:eastAsia="Times New Roman" w:hAnsi="Times New Roman" w:cs="Times New Roman"/>
          <w:b/>
          <w:noProof/>
          <w:sz w:val="28"/>
          <w:szCs w:val="20"/>
        </w:rPr>
        <w:t>Vandréia Cristian de Oliveira</w:t>
      </w:r>
    </w:p>
    <w:p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3745D6">
        <w:rPr>
          <w:rFonts w:ascii="Times New Roman" w:eastAsia="Times New Roman" w:hAnsi="Times New Roman" w:cs="Times New Roman"/>
          <w:noProof/>
          <w:sz w:val="28"/>
          <w:szCs w:val="20"/>
        </w:rPr>
        <w:t>Secretaria Municipal de Educação</w:t>
      </w:r>
    </w:p>
    <w:p w:rsidR="0095691A" w:rsidRDefault="0095691A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3745D6">
        <w:rPr>
          <w:rFonts w:ascii="Times New Roman" w:eastAsia="Times New Roman" w:hAnsi="Times New Roman" w:cs="Times New Roman"/>
          <w:noProof/>
          <w:sz w:val="28"/>
          <w:szCs w:val="20"/>
        </w:rPr>
        <w:t>Divisão de Gestão de Tempo de Serviço</w:t>
      </w:r>
    </w:p>
    <w:p w:rsidR="0095691A" w:rsidRPr="00AB2AEC" w:rsidRDefault="004D2F3D" w:rsidP="0095691A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hAnsi="Times New Roman" w:cs="Times New Roman"/>
          <w:sz w:val="28"/>
        </w:rPr>
      </w:pPr>
      <w:hyperlink r:id="rId8" w:history="1">
        <w:r w:rsidR="0095691A" w:rsidRPr="00AB2AEC">
          <w:rPr>
            <w:rStyle w:val="Hyperlink"/>
            <w:rFonts w:ascii="Times New Roman" w:hAnsi="Times New Roman" w:cs="Times New Roman"/>
            <w:sz w:val="28"/>
          </w:rPr>
          <w:t>vcristian@sme.prefeitura.sp.gov.br</w:t>
        </w:r>
      </w:hyperlink>
    </w:p>
    <w:p w:rsidR="0095691A" w:rsidRPr="00C763A0" w:rsidRDefault="0095691A" w:rsidP="0095691A">
      <w:pPr>
        <w:overflowPunct w:val="0"/>
        <w:autoSpaceDE w:val="0"/>
        <w:autoSpaceDN w:val="0"/>
        <w:adjustRightInd w:val="0"/>
        <w:spacing w:before="60" w:line="160" w:lineRule="exac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 w:rsidRPr="00C763A0">
        <w:rPr>
          <w:rFonts w:ascii="Times New Roman" w:eastAsia="Times New Roman" w:hAnsi="Times New Roman" w:cs="Times New Roman"/>
          <w:sz w:val="16"/>
          <w:szCs w:val="16"/>
        </w:rPr>
        <w:t>/</w:t>
      </w:r>
    </w:p>
    <w:p w:rsidR="0089190B" w:rsidRPr="000475CD" w:rsidRDefault="0089190B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sectPr w:rsidR="0089190B" w:rsidRPr="000475CD" w:rsidSect="001453CC">
      <w:headerReference w:type="default" r:id="rId9"/>
      <w:footerReference w:type="even" r:id="rId10"/>
      <w:footerReference w:type="default" r:id="rId11"/>
      <w:type w:val="continuous"/>
      <w:pgSz w:w="11907" w:h="16840"/>
      <w:pgMar w:top="1843" w:right="851" w:bottom="851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00B" w:rsidRDefault="0004700B">
      <w:r>
        <w:separator/>
      </w:r>
    </w:p>
  </w:endnote>
  <w:endnote w:type="continuationSeparator" w:id="0">
    <w:p w:rsidR="0004700B" w:rsidRDefault="000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D92" w:rsidRDefault="000A4D92"/>
  <w:tbl>
    <w:tblPr>
      <w:tblStyle w:val="Tabelacomgrade"/>
      <w:tblpPr w:leftFromText="142" w:rightFromText="142" w:vertAnchor="page" w:horzAnchor="page" w:tblpX="852" w:tblpY="15112"/>
      <w:tblOverlap w:val="never"/>
      <w:tblW w:w="109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57"/>
      <w:gridCol w:w="914"/>
    </w:tblGrid>
    <w:tr w:rsidR="000A4D92" w:rsidRPr="005102B9" w:rsidTr="000A4D92">
      <w:trPr>
        <w:trHeight w:val="284"/>
      </w:trPr>
      <w:tc>
        <w:tcPr>
          <w:tcW w:w="10057" w:type="dxa"/>
          <w:vAlign w:val="center"/>
        </w:tcPr>
        <w:p w:rsidR="000A4D92" w:rsidRPr="000A4D92" w:rsidRDefault="000A4D92" w:rsidP="000A4D92">
          <w:pPr>
            <w:pStyle w:val="Rodap"/>
            <w:jc w:val="right"/>
          </w:pPr>
        </w:p>
        <w:p w:rsidR="000A4D92" w:rsidRPr="00734F9F" w:rsidRDefault="000A4D92" w:rsidP="000A4D92">
          <w:pPr>
            <w:pStyle w:val="Rodap"/>
            <w:jc w:val="right"/>
            <w:rPr>
              <w:color w:val="BFBFBF" w:themeColor="background1" w:themeShade="BF"/>
            </w:rPr>
          </w:pPr>
          <w:r w:rsidRPr="00734F9F">
            <w:rPr>
              <w:color w:val="BFBFBF" w:themeColor="background1" w:themeShade="BF"/>
            </w:rPr>
            <w:t>___________________________________________________________________________________________________________________________</w:t>
          </w:r>
        </w:p>
        <w:p w:rsidR="000A4D92" w:rsidRPr="000A4D92" w:rsidRDefault="000A4D92" w:rsidP="000A4D92">
          <w:pPr>
            <w:pStyle w:val="Rodap"/>
            <w:jc w:val="right"/>
          </w:pPr>
          <w:r w:rsidRPr="000A4D92">
            <w:t xml:space="preserve">Cód. 042 (Versão 06)               </w:t>
          </w:r>
          <w:r>
            <w:t xml:space="preserve">   </w:t>
          </w:r>
          <w:r w:rsidRPr="000A4D92">
            <w:t xml:space="preserve">                                                     </w:t>
          </w:r>
          <w:r w:rsidRPr="000A4D92">
            <w:rPr>
              <w:noProof/>
              <w:color w:val="7F7F7F" w:themeColor="text1" w:themeTint="80"/>
              <w:sz w:val="18"/>
              <w:szCs w:val="18"/>
            </w:rPr>
            <w:t>Av. Prof. Ascendino Reis, 1130 • São Paulo/SP • 04027-000 • (11) 5080-1000</w:t>
          </w:r>
          <w:r w:rsidRPr="000A4D92">
            <w:t xml:space="preserve">                                                                        </w:t>
          </w:r>
        </w:p>
      </w:tc>
      <w:tc>
        <w:tcPr>
          <w:tcW w:w="914" w:type="dxa"/>
          <w:vAlign w:val="center"/>
        </w:tcPr>
        <w:p w:rsidR="000A4D92" w:rsidRDefault="000A4D92" w:rsidP="000947A9">
          <w:pPr>
            <w:pStyle w:val="Rodap"/>
            <w:jc w:val="right"/>
            <w:rPr>
              <w:rStyle w:val="Nmerodepgina"/>
            </w:rPr>
          </w:pPr>
        </w:p>
        <w:p w:rsidR="000A4D92" w:rsidRPr="00B83071" w:rsidRDefault="000A4D92" w:rsidP="000947A9">
          <w:pPr>
            <w:pStyle w:val="Rodap"/>
            <w:jc w:val="right"/>
            <w:rPr>
              <w:rStyle w:val="Nmerodepgina"/>
            </w:rPr>
          </w:pPr>
        </w:p>
      </w:tc>
    </w:tr>
  </w:tbl>
  <w:p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00B" w:rsidRDefault="0004700B">
      <w:r>
        <w:separator/>
      </w:r>
    </w:p>
  </w:footnote>
  <w:footnote w:type="continuationSeparator" w:id="0">
    <w:p w:rsidR="0004700B" w:rsidRDefault="000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:rsidTr="00057FCF">
      <w:trPr>
        <w:trHeight w:hRule="exact" w:val="1846"/>
      </w:trPr>
      <w:tc>
        <w:tcPr>
          <w:tcW w:w="2753" w:type="dxa"/>
        </w:tcPr>
        <w:p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:rsidR="00B4333E" w:rsidRDefault="00B4333E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0B"/>
    <w:rsid w:val="000066A3"/>
    <w:rsid w:val="0001595D"/>
    <w:rsid w:val="0004700B"/>
    <w:rsid w:val="000475CD"/>
    <w:rsid w:val="00056C4F"/>
    <w:rsid w:val="00057FCF"/>
    <w:rsid w:val="00070491"/>
    <w:rsid w:val="00081E47"/>
    <w:rsid w:val="000947A9"/>
    <w:rsid w:val="000A4D92"/>
    <w:rsid w:val="000B5F72"/>
    <w:rsid w:val="000C22BD"/>
    <w:rsid w:val="000C739D"/>
    <w:rsid w:val="000F5A30"/>
    <w:rsid w:val="0011657C"/>
    <w:rsid w:val="00133A52"/>
    <w:rsid w:val="001453CC"/>
    <w:rsid w:val="0015244E"/>
    <w:rsid w:val="00191387"/>
    <w:rsid w:val="001A5844"/>
    <w:rsid w:val="001B7B14"/>
    <w:rsid w:val="001E1BFB"/>
    <w:rsid w:val="001E7CC9"/>
    <w:rsid w:val="002304C1"/>
    <w:rsid w:val="00276112"/>
    <w:rsid w:val="00287D07"/>
    <w:rsid w:val="002D1F8D"/>
    <w:rsid w:val="00341647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835C8"/>
    <w:rsid w:val="004B5FEC"/>
    <w:rsid w:val="004D2F3D"/>
    <w:rsid w:val="004F792F"/>
    <w:rsid w:val="005102B9"/>
    <w:rsid w:val="005110A0"/>
    <w:rsid w:val="005338CA"/>
    <w:rsid w:val="0057441A"/>
    <w:rsid w:val="0058783C"/>
    <w:rsid w:val="00591F15"/>
    <w:rsid w:val="005B5452"/>
    <w:rsid w:val="00632472"/>
    <w:rsid w:val="006376F2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702B16"/>
    <w:rsid w:val="00707954"/>
    <w:rsid w:val="0072243F"/>
    <w:rsid w:val="00722A29"/>
    <w:rsid w:val="00734F9F"/>
    <w:rsid w:val="0075585E"/>
    <w:rsid w:val="00774C31"/>
    <w:rsid w:val="007906F6"/>
    <w:rsid w:val="00795300"/>
    <w:rsid w:val="007B0690"/>
    <w:rsid w:val="008008D2"/>
    <w:rsid w:val="0083088D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5691A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3339E"/>
    <w:rsid w:val="00A42D6E"/>
    <w:rsid w:val="00A43539"/>
    <w:rsid w:val="00A46867"/>
    <w:rsid w:val="00A5638A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47237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4EC9"/>
    <w:rsid w:val="00BF5B62"/>
    <w:rsid w:val="00C17C7C"/>
    <w:rsid w:val="00C37364"/>
    <w:rsid w:val="00C921D5"/>
    <w:rsid w:val="00C96F25"/>
    <w:rsid w:val="00CA3DEE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35809"/>
    <w:rsid w:val="00E35897"/>
    <w:rsid w:val="00E7589F"/>
    <w:rsid w:val="00E94952"/>
    <w:rsid w:val="00EA18B0"/>
    <w:rsid w:val="00EC159B"/>
    <w:rsid w:val="00F05D06"/>
    <w:rsid w:val="00F47BA7"/>
    <w:rsid w:val="00F61CB1"/>
    <w:rsid w:val="00F63F10"/>
    <w:rsid w:val="00F936AA"/>
    <w:rsid w:val="00F94082"/>
    <w:rsid w:val="00F9664A"/>
    <w:rsid w:val="00FA366E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1442130"/>
  <w14:defaultImageDpi w14:val="0"/>
  <w15:docId w15:val="{DF14B608-87F6-4CC1-96E0-7C67903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character" w:styleId="Hyperlink">
    <w:name w:val="Hyperlink"/>
    <w:basedOn w:val="Fontepargpadro"/>
    <w:uiPriority w:val="99"/>
    <w:unhideWhenUsed/>
    <w:rsid w:val="00FA36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cristian@sme.prefeitura.sp.gov.br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Oficios\%23%23Modelos%20of&#237;cios%20e%20intima&#231;&#245;es\SSG%20-%20Aposentadoria%20%5bSEI%5d%20Provid&#234;nci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F0EA3A41C8947E69E67E980D69370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0DF420-1FE1-469B-B547-0BC17D670D39}"/>
      </w:docPartPr>
      <w:docPartBody>
        <w:p w:rsidR="002C068D" w:rsidRDefault="00CA74D6" w:rsidP="00CA74D6">
          <w:pPr>
            <w:pStyle w:val="5F0EA3A41C8947E69E67E980D6937074"/>
          </w:pPr>
          <w:r w:rsidRPr="00F80D93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D6"/>
    <w:rsid w:val="002C068D"/>
    <w:rsid w:val="00CA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A74D6"/>
    <w:rPr>
      <w:color w:val="808080"/>
    </w:rPr>
  </w:style>
  <w:style w:type="paragraph" w:customStyle="1" w:styleId="BFDD6C30321944538B529FF3430E9DDA">
    <w:name w:val="BFDD6C30321944538B529FF3430E9DDA"/>
  </w:style>
  <w:style w:type="paragraph" w:customStyle="1" w:styleId="DE3541F3CC394042A08702BFC0A5B608">
    <w:name w:val="DE3541F3CC394042A08702BFC0A5B608"/>
    <w:rsid w:val="00CA74D6"/>
  </w:style>
  <w:style w:type="paragraph" w:customStyle="1" w:styleId="5F0EA3A41C8947E69E67E980D6937074">
    <w:name w:val="5F0EA3A41C8947E69E67E980D6937074"/>
    <w:rsid w:val="00CA7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C210F-2276-4138-9A26-F7D77A3F5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SSG - Aposentadoria [SEI] Providências</Template>
  <TotalTime>0</TotalTime>
  <Pages>1</Pages>
  <Words>120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Gilson Nobrega</cp:lastModifiedBy>
  <cp:revision>3</cp:revision>
  <cp:lastPrinted>2006-04-18T14:36:00Z</cp:lastPrinted>
  <dcterms:created xsi:type="dcterms:W3CDTF">2026-06-23T17:51:00Z</dcterms:created>
  <dcterms:modified xsi:type="dcterms:W3CDTF">2026-06-23T17:51:00Z</dcterms:modified>
</cp:coreProperties>
</file>