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530832991"/>
      <w:bookmarkEnd w:id="0"/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ind w:right="-57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numero_oficio</w:t>
      </w:r>
      <w:proofErr w:type="spellEnd"/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tabs>
          <w:tab w:val="right" w:pos="9477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Processo @@</w:t>
      </w:r>
      <w:proofErr w:type="spellStart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natureza_processo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 @@processo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6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Assunto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Tipo_Processo</w:t>
      </w:r>
      <w:proofErr w:type="spellEnd"/>
      <w:r w:rsidRPr="000475CD">
        <w:rPr>
          <w:rFonts w:ascii="Times New Roman" w:eastAsia="Times New Roman" w:hAnsi="Times New Roman" w:cs="Times New Roman"/>
        </w:rPr>
        <w:t xml:space="preserve"> – @@</w:t>
      </w:r>
      <w:proofErr w:type="spellStart"/>
      <w:r w:rsidRPr="000475CD">
        <w:rPr>
          <w:rFonts w:ascii="Times New Roman" w:eastAsia="Times New Roman" w:hAnsi="Times New Roman" w:cs="Times New Roman"/>
        </w:rPr>
        <w:t>Nome_interessado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Proc. Externo</w:t>
      </w:r>
      <w:r w:rsidRPr="000475CD">
        <w:rPr>
          <w:rFonts w:ascii="Times New Roman" w:eastAsia="Times New Roman" w:hAnsi="Times New Roman" w:cs="Times New Roman"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</w:rPr>
        <w:t>processoexterno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Referência</w:t>
      </w:r>
      <w:r w:rsidRPr="000475CD">
        <w:rPr>
          <w:rFonts w:ascii="Times New Roman" w:eastAsia="Times New Roman" w:hAnsi="Times New Roman" w:cs="Times New Roman"/>
        </w:rPr>
        <w:tab/>
        <w:t>s/n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  <w:b/>
        </w:rPr>
      </w:pPr>
      <w:r w:rsidRPr="000475CD">
        <w:rPr>
          <w:rFonts w:ascii="Times New Roman" w:eastAsia="Times New Roman" w:hAnsi="Times New Roman" w:cs="Times New Roman"/>
          <w:b/>
        </w:rPr>
        <w:t>Conselheiro</w:t>
      </w:r>
      <w:r w:rsidRPr="000475CD">
        <w:rPr>
          <w:rFonts w:ascii="Times New Roman" w:eastAsia="Times New Roman" w:hAnsi="Times New Roman" w:cs="Times New Roman"/>
          <w:b/>
        </w:rPr>
        <w:tab/>
        <w:t>@@</w:t>
      </w:r>
      <w:proofErr w:type="spellStart"/>
      <w:r w:rsidRPr="000475CD">
        <w:rPr>
          <w:rFonts w:ascii="Times New Roman" w:eastAsia="Times New Roman" w:hAnsi="Times New Roman" w:cs="Times New Roman"/>
          <w:b/>
        </w:rPr>
        <w:t>nome_relator</w:t>
      </w:r>
      <w:proofErr w:type="spellEnd"/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Instância</w:t>
      </w:r>
      <w:r w:rsidRPr="000475CD">
        <w:rPr>
          <w:rFonts w:ascii="Times New Roman" w:eastAsia="Times New Roman" w:hAnsi="Times New Roman" w:cs="Times New Roman"/>
        </w:rPr>
        <w:tab/>
        <w:t>@@instancia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ind w:left="1560" w:hanging="1560"/>
        <w:jc w:val="both"/>
        <w:textAlignment w:val="baseline"/>
        <w:rPr>
          <w:rFonts w:ascii="Times New Roman" w:eastAsia="Times New Roman" w:hAnsi="Times New Roman" w:cs="Times New Roman"/>
        </w:rPr>
      </w:pPr>
      <w:r w:rsidRPr="000475CD">
        <w:rPr>
          <w:rFonts w:ascii="Times New Roman" w:eastAsia="Times New Roman" w:hAnsi="Times New Roman" w:cs="Times New Roman"/>
          <w:b/>
        </w:rPr>
        <w:t>Encaminha</w:t>
      </w:r>
      <w:r w:rsidRPr="000475CD">
        <w:rPr>
          <w:rFonts w:ascii="Times New Roman" w:eastAsia="Times New Roman" w:hAnsi="Times New Roman" w:cs="Times New Roman"/>
        </w:rPr>
        <w:tab/>
        <w:t>Cópia da(s) peça(s) dos autos.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120" w:line="200" w:lineRule="exact"/>
        <w:ind w:left="1418" w:hanging="1418"/>
        <w:jc w:val="both"/>
        <w:textAlignment w:val="baseline"/>
        <w:rPr>
          <w:rFonts w:ascii="Times New Roman" w:eastAsia="Times New Roman" w:hAnsi="Times New Roman" w:cs="Times New Roman"/>
          <w:i/>
        </w:rPr>
      </w:pPr>
      <w:proofErr w:type="gramStart"/>
      <w:r w:rsidRPr="000475CD">
        <w:rPr>
          <w:rFonts w:ascii="Times New Roman" w:eastAsia="Times New Roman" w:hAnsi="Times New Roman" w:cs="Times New Roman"/>
          <w:i/>
        </w:rPr>
        <w:t>Observações</w:t>
      </w:r>
      <w:r w:rsidRPr="000475CD">
        <w:rPr>
          <w:rFonts w:ascii="Times New Roman" w:eastAsia="Times New Roman" w:hAnsi="Times New Roman" w:cs="Times New Roman"/>
          <w:i/>
        </w:rPr>
        <w:tab/>
        <w:t>Pede-se</w:t>
      </w:r>
      <w:proofErr w:type="gramEnd"/>
      <w:r w:rsidRPr="000475CD">
        <w:rPr>
          <w:rFonts w:ascii="Times New Roman" w:eastAsia="Times New Roman" w:hAnsi="Times New Roman" w:cs="Times New Roman"/>
          <w:i/>
        </w:rPr>
        <w:t xml:space="preserve"> o uso das referências relevantes acima.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right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São Paulo, @@</w:t>
      </w:r>
      <w:proofErr w:type="spellStart"/>
      <w:r w:rsidRPr="000475CD">
        <w:rPr>
          <w:rFonts w:ascii="Times New Roman" w:eastAsia="Times New Roman" w:hAnsi="Times New Roman" w:cs="Times New Roman"/>
          <w:sz w:val="28"/>
          <w:szCs w:val="28"/>
        </w:rPr>
        <w:t>data_extenso</w:t>
      </w:r>
      <w:proofErr w:type="spellEnd"/>
      <w:r w:rsidRPr="000475C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Prezado(a) Senhor(a), 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 xml:space="preserve">Em cumprimento ao despacho do Excelentíssimo Senhor Conselheiro Relator, encaminho a documentação supracitada para conhecimento, adoção das providências apontadas e posterior retorno dos autos a este Tribunal, no prazo de </w:t>
      </w: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>60 (sessenta) dias corridos</w:t>
      </w:r>
      <w:r w:rsidRPr="000475CD">
        <w:rPr>
          <w:rFonts w:ascii="Times New Roman" w:eastAsia="Times New Roman" w:hAnsi="Times New Roman" w:cs="Times New Roman"/>
          <w:sz w:val="28"/>
          <w:szCs w:val="28"/>
        </w:rPr>
        <w:t>, a contar da juntada deste aos autos, para continuidade de nossas análises.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Atenciosamente.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ind w:firstLine="2268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0475CD" w:rsidRPr="000475CD" w:rsidRDefault="006D6A2C" w:rsidP="000475CD">
      <w:pPr>
        <w:overflowPunct w:val="0"/>
        <w:autoSpaceDE w:val="0"/>
        <w:autoSpaceDN w:val="0"/>
        <w:adjustRightInd w:val="0"/>
        <w:spacing w:before="0" w:line="320" w:lineRule="exact"/>
        <w:jc w:val="center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Daniela Shimizu</w:t>
      </w:r>
    </w:p>
    <w:p w:rsidR="000475CD" w:rsidRPr="000475CD" w:rsidRDefault="000475CD" w:rsidP="000475CD">
      <w:pPr>
        <w:tabs>
          <w:tab w:val="center" w:pos="4748"/>
          <w:tab w:val="left" w:pos="6382"/>
        </w:tabs>
        <w:overflowPunct w:val="0"/>
        <w:autoSpaceDE w:val="0"/>
        <w:autoSpaceDN w:val="0"/>
        <w:adjustRightInd w:val="0"/>
        <w:spacing w:before="0" w:line="280" w:lineRule="exact"/>
        <w:textAlignment w:val="baseline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  <w:t>Subsecretária-Geral</w:t>
      </w:r>
      <w:r w:rsidR="006D6A2C">
        <w:rPr>
          <w:rFonts w:ascii="Times New Roman" w:eastAsia="Times New Roman" w:hAnsi="Times New Roman" w:cs="Times New Roman"/>
          <w:b/>
          <w:sz w:val="28"/>
          <w:szCs w:val="28"/>
        </w:rPr>
        <w:t xml:space="preserve"> Substituta</w:t>
      </w:r>
      <w:bookmarkStart w:id="1" w:name="_GoBack"/>
      <w:bookmarkEnd w:id="1"/>
      <w:r w:rsidRPr="000475CD">
        <w:rPr>
          <w:rFonts w:ascii="Times New Roman" w:eastAsia="Times New Roman" w:hAnsi="Times New Roman" w:cs="Times New Roman"/>
          <w:b/>
          <w:sz w:val="28"/>
          <w:szCs w:val="28"/>
        </w:rPr>
        <w:tab/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line="280" w:lineRule="exact"/>
        <w:jc w:val="center"/>
        <w:textAlignment w:val="baseline"/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</w:pPr>
      <w:r w:rsidRPr="000475CD">
        <w:rPr>
          <w:rFonts w:ascii="Times New Roman" w:eastAsia="Times New Roman" w:hAnsi="Times New Roman" w:cs="Times New Roman"/>
          <w:color w:val="404040" w:themeColor="text1" w:themeTint="BF"/>
          <w:sz w:val="16"/>
          <w:szCs w:val="16"/>
        </w:rPr>
        <w:t>(Subdelegação de competência: art. 7º, par. único, II, do Regulamento Interno da Secretaria Geral)</w:t>
      </w:r>
    </w:p>
    <w:p w:rsidR="000475CD" w:rsidRPr="000475CD" w:rsidRDefault="000475CD" w:rsidP="000475CD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:rsidR="00FA366E" w:rsidRPr="000475CD" w:rsidRDefault="00FA366E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0475CD">
        <w:rPr>
          <w:rFonts w:ascii="Times New Roman" w:eastAsia="Times New Roman" w:hAnsi="Times New Roman" w:cs="Times New Roman"/>
          <w:sz w:val="28"/>
          <w:szCs w:val="28"/>
        </w:rPr>
        <w:t>Ao(À) senhor(a)</w:t>
      </w:r>
    </w:p>
    <w:sdt>
      <w:sdtPr>
        <w:rPr>
          <w:rFonts w:ascii="Times New Roman" w:eastAsia="Times New Roman" w:hAnsi="Times New Roman" w:cs="Times New Roman"/>
          <w:noProof/>
          <w:sz w:val="28"/>
          <w:szCs w:val="20"/>
        </w:rPr>
        <w:alias w:val="Cargos - Apo"/>
        <w:tag w:val="Cargos - Apo"/>
        <w:id w:val="108402371"/>
        <w:placeholder>
          <w:docPart w:val="DE3541F3CC394042A08702BFC0A5B608"/>
        </w:placeholder>
        <w:comboBox>
          <w:listItem w:value="Escolher um item."/>
          <w:listItem w:displayText="Chefe de Gabinete" w:value="Chefe de Gabinete"/>
          <w:listItem w:displayText="Diretor(a)" w:value="Diretor(a)"/>
          <w:listItem w:displayText="Secretário(a)" w:value="Secretário(a)"/>
          <w:listItem w:displayText="Secretário(a)-Executivo(a)" w:value="Secretário(a)-Executivo(a)"/>
          <w:listItem w:displayText="Subprefeito(a)" w:value="Subprefeito(a)"/>
          <w:listItem w:displayText="Superintendente" w:value="Superintendente"/>
          <w:listItem w:displayText="Diretor(a) Substituto(a)" w:value="Diretor(a) Substituto(a)"/>
          <w:listItem w:displayText="Secretário(a) Substituto(a)" w:value="Secretário(a) Substituto(a)"/>
          <w:listItem w:displayText="Subprefeito(a) Substituto(a)" w:value="Subprefeito(a) Substituto(a)"/>
          <w:listItem w:displayText="Coordenador(a)" w:value="Coordenador(a)"/>
        </w:comboBox>
      </w:sdtPr>
      <w:sdtEndPr/>
      <w:sdtContent>
        <w:p w:rsidR="00FA366E" w:rsidRPr="000475CD" w:rsidRDefault="00FA366E" w:rsidP="00FA366E">
          <w:pPr>
            <w:overflowPunct w:val="0"/>
            <w:autoSpaceDE w:val="0"/>
            <w:autoSpaceDN w:val="0"/>
            <w:adjustRightInd w:val="0"/>
            <w:spacing w:before="0" w:line="300" w:lineRule="exact"/>
            <w:jc w:val="both"/>
            <w:textAlignment w:val="baseline"/>
            <w:rPr>
              <w:rFonts w:ascii="Times New Roman" w:eastAsia="Times New Roman" w:hAnsi="Times New Roman" w:cs="Times New Roman"/>
              <w:sz w:val="28"/>
              <w:szCs w:val="20"/>
            </w:rPr>
          </w:pPr>
          <w:r>
            <w:rPr>
              <w:rFonts w:ascii="Times New Roman" w:eastAsia="Times New Roman" w:hAnsi="Times New Roman" w:cs="Times New Roman"/>
              <w:noProof/>
              <w:sz w:val="28"/>
              <w:szCs w:val="20"/>
            </w:rPr>
            <w:t>Diretor(a)</w:t>
          </w:r>
        </w:p>
      </w:sdtContent>
    </w:sdt>
    <w:p w:rsidR="00FA366E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b/>
          <w:bCs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b/>
          <w:bCs/>
          <w:noProof/>
          <w:sz w:val="28"/>
          <w:szCs w:val="20"/>
        </w:rPr>
        <w:t>Cassio Cavalcante Farias</w:t>
      </w:r>
    </w:p>
    <w:p w:rsidR="00FA366E" w:rsidRPr="006367C5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noProof/>
          <w:sz w:val="28"/>
          <w:szCs w:val="20"/>
        </w:rPr>
        <w:t>Secretaria Municipal da Saúde</w:t>
      </w:r>
    </w:p>
    <w:p w:rsidR="00FA366E" w:rsidRDefault="00FA366E" w:rsidP="00FA366E">
      <w:pPr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r w:rsidRPr="006367C5">
        <w:rPr>
          <w:rFonts w:ascii="Times New Roman" w:eastAsia="Times New Roman" w:hAnsi="Times New Roman" w:cs="Times New Roman"/>
          <w:noProof/>
          <w:sz w:val="28"/>
          <w:szCs w:val="20"/>
        </w:rPr>
        <w:t>Divisão de Administração de Pessoa</w:t>
      </w:r>
      <w:r>
        <w:rPr>
          <w:rFonts w:ascii="Times New Roman" w:eastAsia="Times New Roman" w:hAnsi="Times New Roman" w:cs="Times New Roman"/>
          <w:noProof/>
          <w:sz w:val="28"/>
          <w:szCs w:val="20"/>
        </w:rPr>
        <w:t>l</w:t>
      </w:r>
    </w:p>
    <w:p w:rsidR="00FA366E" w:rsidRDefault="006D6A2C" w:rsidP="00FA366E">
      <w:pPr>
        <w:tabs>
          <w:tab w:val="left" w:pos="2557"/>
        </w:tabs>
        <w:overflowPunct w:val="0"/>
        <w:autoSpaceDE w:val="0"/>
        <w:autoSpaceDN w:val="0"/>
        <w:adjustRightInd w:val="0"/>
        <w:spacing w:before="0" w:line="300" w:lineRule="exact"/>
        <w:jc w:val="both"/>
        <w:textAlignment w:val="baseline"/>
        <w:rPr>
          <w:rFonts w:ascii="Times New Roman" w:eastAsia="Times New Roman" w:hAnsi="Times New Roman" w:cs="Times New Roman"/>
          <w:noProof/>
          <w:sz w:val="28"/>
          <w:szCs w:val="20"/>
        </w:rPr>
      </w:pPr>
      <w:hyperlink r:id="rId8" w:history="1">
        <w:r w:rsidR="00FA366E" w:rsidRPr="0032325C">
          <w:rPr>
            <w:rStyle w:val="Hyperlink"/>
            <w:rFonts w:ascii="Times New Roman" w:eastAsia="Times New Roman" w:hAnsi="Times New Roman" w:cs="Times New Roman"/>
            <w:noProof/>
            <w:sz w:val="28"/>
            <w:szCs w:val="20"/>
          </w:rPr>
          <w:t>smsaposentadoria@prefeitura.sp.gov.br</w:t>
        </w:r>
      </w:hyperlink>
    </w:p>
    <w:p w:rsidR="00FA366E" w:rsidRPr="00C763A0" w:rsidRDefault="00FA366E" w:rsidP="00FA366E">
      <w:pPr>
        <w:overflowPunct w:val="0"/>
        <w:autoSpaceDE w:val="0"/>
        <w:autoSpaceDN w:val="0"/>
        <w:adjustRightInd w:val="0"/>
        <w:spacing w:before="60" w:line="160" w:lineRule="exact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  <w:r w:rsidRPr="00C763A0">
        <w:rPr>
          <w:rFonts w:ascii="Times New Roman" w:eastAsia="Times New Roman" w:hAnsi="Times New Roman" w:cs="Times New Roman"/>
          <w:sz w:val="16"/>
          <w:szCs w:val="16"/>
        </w:rPr>
        <w:t>/</w:t>
      </w:r>
    </w:p>
    <w:p w:rsidR="0089190B" w:rsidRPr="000475CD" w:rsidRDefault="0089190B" w:rsidP="00FA366E">
      <w:pPr>
        <w:overflowPunct w:val="0"/>
        <w:autoSpaceDE w:val="0"/>
        <w:autoSpaceDN w:val="0"/>
        <w:adjustRightInd w:val="0"/>
        <w:spacing w:before="0" w:after="60" w:line="340" w:lineRule="exact"/>
        <w:jc w:val="both"/>
        <w:textAlignment w:val="baseline"/>
        <w:rPr>
          <w:rFonts w:ascii="Times New Roman" w:eastAsia="Times New Roman" w:hAnsi="Times New Roman" w:cs="Times New Roman"/>
          <w:sz w:val="16"/>
          <w:szCs w:val="16"/>
        </w:rPr>
      </w:pPr>
    </w:p>
    <w:sectPr w:rsidR="0089190B" w:rsidRPr="000475CD" w:rsidSect="001453CC">
      <w:headerReference w:type="default" r:id="rId9"/>
      <w:footerReference w:type="even" r:id="rId10"/>
      <w:footerReference w:type="default" r:id="rId11"/>
      <w:type w:val="continuous"/>
      <w:pgSz w:w="11907" w:h="16840"/>
      <w:pgMar w:top="1843" w:right="851" w:bottom="851" w:left="1559" w:header="142" w:footer="1077" w:gutter="0"/>
      <w:pgNumType w:start="1"/>
      <w:cols w:space="709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4700B" w:rsidRDefault="0004700B">
      <w:r>
        <w:separator/>
      </w:r>
    </w:p>
  </w:endnote>
  <w:endnote w:type="continuationSeparator" w:id="0">
    <w:p w:rsidR="0004700B" w:rsidRDefault="00047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66A3" w:rsidRPr="00BF5B62" w:rsidRDefault="000066A3" w:rsidP="00BF5B62">
    <w:pPr>
      <w:pStyle w:val="Rodap"/>
      <w:ind w:left="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A4D92" w:rsidRDefault="000A4D92"/>
  <w:tbl>
    <w:tblPr>
      <w:tblStyle w:val="Tabelacomgrade"/>
      <w:tblpPr w:leftFromText="142" w:rightFromText="142" w:vertAnchor="page" w:horzAnchor="page" w:tblpX="852" w:tblpY="15112"/>
      <w:tblOverlap w:val="never"/>
      <w:tblW w:w="1097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57"/>
      <w:gridCol w:w="914"/>
    </w:tblGrid>
    <w:tr w:rsidR="000A4D92" w:rsidRPr="005102B9" w:rsidTr="000A4D92">
      <w:trPr>
        <w:trHeight w:val="284"/>
      </w:trPr>
      <w:tc>
        <w:tcPr>
          <w:tcW w:w="10057" w:type="dxa"/>
          <w:vAlign w:val="center"/>
        </w:tcPr>
        <w:p w:rsidR="000A4D92" w:rsidRPr="000A4D92" w:rsidRDefault="000A4D92" w:rsidP="000A4D92">
          <w:pPr>
            <w:pStyle w:val="Rodap"/>
            <w:jc w:val="right"/>
          </w:pPr>
        </w:p>
        <w:p w:rsidR="000A4D92" w:rsidRPr="00734F9F" w:rsidRDefault="000A4D92" w:rsidP="000A4D92">
          <w:pPr>
            <w:pStyle w:val="Rodap"/>
            <w:jc w:val="right"/>
            <w:rPr>
              <w:color w:val="BFBFBF" w:themeColor="background1" w:themeShade="BF"/>
            </w:rPr>
          </w:pPr>
          <w:r w:rsidRPr="00734F9F">
            <w:rPr>
              <w:color w:val="BFBFBF" w:themeColor="background1" w:themeShade="BF"/>
            </w:rPr>
            <w:t>___________________________________________________________________________________________________________________________</w:t>
          </w:r>
        </w:p>
        <w:p w:rsidR="000A4D92" w:rsidRPr="000A4D92" w:rsidRDefault="000A4D92" w:rsidP="000A4D92">
          <w:pPr>
            <w:pStyle w:val="Rodap"/>
            <w:jc w:val="right"/>
          </w:pPr>
          <w:r w:rsidRPr="000A4D92">
            <w:t xml:space="preserve">Cód. 042 (Versão 06)               </w:t>
          </w:r>
          <w:r>
            <w:t xml:space="preserve">   </w:t>
          </w:r>
          <w:r w:rsidRPr="000A4D92">
            <w:t xml:space="preserve">                                                     </w:t>
          </w:r>
          <w:r w:rsidRPr="000A4D92">
            <w:rPr>
              <w:noProof/>
              <w:color w:val="7F7F7F" w:themeColor="text1" w:themeTint="80"/>
              <w:sz w:val="18"/>
              <w:szCs w:val="18"/>
            </w:rPr>
            <w:t>Av. Prof. Ascendino Reis, 1130 • São Paulo/SP • 04027-000 • (11) 5080-1000</w:t>
          </w:r>
          <w:r w:rsidRPr="000A4D92">
            <w:t xml:space="preserve">                                                                        </w:t>
          </w:r>
        </w:p>
      </w:tc>
      <w:tc>
        <w:tcPr>
          <w:tcW w:w="914" w:type="dxa"/>
          <w:vAlign w:val="center"/>
        </w:tcPr>
        <w:p w:rsidR="000A4D92" w:rsidRDefault="000A4D92" w:rsidP="000947A9">
          <w:pPr>
            <w:pStyle w:val="Rodap"/>
            <w:jc w:val="right"/>
            <w:rPr>
              <w:rStyle w:val="Nmerodepgina"/>
            </w:rPr>
          </w:pPr>
        </w:p>
        <w:p w:rsidR="000A4D92" w:rsidRPr="00B83071" w:rsidRDefault="000A4D92" w:rsidP="000947A9">
          <w:pPr>
            <w:pStyle w:val="Rodap"/>
            <w:jc w:val="right"/>
            <w:rPr>
              <w:rStyle w:val="Nmerodepgina"/>
            </w:rPr>
          </w:pPr>
        </w:p>
      </w:tc>
    </w:tr>
  </w:tbl>
  <w:p w:rsidR="008008D2" w:rsidRPr="006B5140" w:rsidRDefault="008008D2" w:rsidP="009121BE">
    <w:pPr>
      <w:pStyle w:val="auxiliar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4700B" w:rsidRDefault="0004700B">
      <w:r>
        <w:separator/>
      </w:r>
    </w:p>
  </w:footnote>
  <w:footnote w:type="continuationSeparator" w:id="0">
    <w:p w:rsidR="0004700B" w:rsidRDefault="00047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page" w:tblpX="852" w:tblpY="1"/>
      <w:tblOverlap w:val="never"/>
      <w:tblW w:w="10431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753"/>
      <w:gridCol w:w="7678"/>
    </w:tblGrid>
    <w:tr w:rsidR="00B4333E" w:rsidTr="00057FCF">
      <w:trPr>
        <w:trHeight w:hRule="exact" w:val="1846"/>
      </w:trPr>
      <w:tc>
        <w:tcPr>
          <w:tcW w:w="2753" w:type="dxa"/>
        </w:tcPr>
        <w:p w:rsidR="00B4333E" w:rsidRDefault="00057FCF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  <w:r>
            <w:rPr>
              <w:rFonts w:cs="Times New Roman"/>
              <w:noProof/>
              <w:sz w:val="12"/>
              <w:szCs w:val="12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-664165</wp:posOffset>
                </wp:positionH>
                <wp:positionV relativeFrom="paragraph">
                  <wp:posOffset>198430</wp:posOffset>
                </wp:positionV>
                <wp:extent cx="1701165" cy="680720"/>
                <wp:effectExtent l="0" t="0" r="0" b="5080"/>
                <wp:wrapTopAndBottom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1165" cy="68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:rsidR="000C22BD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  <w:p w:rsidR="000C22BD" w:rsidRPr="00081E47" w:rsidRDefault="000C22BD" w:rsidP="009E4EA9">
          <w:pPr>
            <w:spacing w:before="0" w:line="240" w:lineRule="auto"/>
            <w:rPr>
              <w:rFonts w:ascii="Times New Roman" w:hAnsi="Times New Roman" w:cs="Times New Roman"/>
              <w:b/>
              <w:bCs/>
              <w:sz w:val="12"/>
              <w:szCs w:val="12"/>
            </w:rPr>
          </w:pPr>
        </w:p>
      </w:tc>
      <w:tc>
        <w:tcPr>
          <w:tcW w:w="7678" w:type="dxa"/>
          <w:vAlign w:val="center"/>
        </w:tcPr>
        <w:p w:rsidR="00B4333E" w:rsidRDefault="00B4333E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Default="000C22BD" w:rsidP="009E4EA9">
          <w:pPr>
            <w:pStyle w:val="Descrio"/>
            <w:tabs>
              <w:tab w:val="clear" w:pos="8040"/>
            </w:tabs>
          </w:pPr>
        </w:p>
        <w:p w:rsidR="000C22BD" w:rsidRPr="008E5BAC" w:rsidRDefault="000C22BD" w:rsidP="009E4EA9">
          <w:pPr>
            <w:pStyle w:val="Descrio"/>
            <w:tabs>
              <w:tab w:val="clear" w:pos="8040"/>
            </w:tabs>
          </w:pPr>
        </w:p>
      </w:tc>
    </w:tr>
  </w:tbl>
  <w:p w:rsidR="008008D2" w:rsidRPr="000C22BD" w:rsidRDefault="008008D2" w:rsidP="0083758B">
    <w:pPr>
      <w:pStyle w:val="auxiliar1"/>
      <w:ind w:firstLine="0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5A32BC"/>
    <w:multiLevelType w:val="multilevel"/>
    <w:tmpl w:val="297497BE"/>
    <w:lvl w:ilvl="0">
      <w:start w:val="1"/>
      <w:numFmt w:val="decimal"/>
      <w:lvlText w:val="%1."/>
      <w:lvlJc w:val="left"/>
      <w:pPr>
        <w:ind w:left="567" w:hanging="425"/>
      </w:pPr>
      <w:rPr>
        <w:rFonts w:ascii="Arial" w:hAnsi="Arial" w:cs="Aria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09" w:hanging="567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851" w:hanging="709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418" w:hanging="426"/>
      </w:pPr>
      <w:rPr>
        <w:rFonts w:hint="default"/>
      </w:rPr>
    </w:lvl>
    <w:lvl w:ilvl="4">
      <w:start w:val="1"/>
      <w:numFmt w:val="none"/>
      <w:lvlText w:val="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5C04F44"/>
    <w:multiLevelType w:val="hybridMultilevel"/>
    <w:tmpl w:val="2D4C1D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06519"/>
    <w:multiLevelType w:val="hybridMultilevel"/>
    <w:tmpl w:val="232A4A62"/>
    <w:lvl w:ilvl="0" w:tplc="03AE93A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6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6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6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6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665103BE"/>
    <w:multiLevelType w:val="hybridMultilevel"/>
    <w:tmpl w:val="9BD27898"/>
    <w:lvl w:ilvl="0" w:tplc="FB626AAE">
      <w:start w:val="1"/>
      <w:numFmt w:val="bullet"/>
      <w:pStyle w:val="ItemManifestacao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6AF50757"/>
    <w:multiLevelType w:val="multilevel"/>
    <w:tmpl w:val="FDFEB236"/>
    <w:lvl w:ilvl="0">
      <w:start w:val="1"/>
      <w:numFmt w:val="decimal"/>
      <w:pStyle w:val="Ttulo1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862" w:hanging="72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1222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582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94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02" w:hanging="2160"/>
      </w:pPr>
      <w:rPr>
        <w:rFonts w:hint="default"/>
      </w:rPr>
    </w:lvl>
  </w:abstractNum>
  <w:abstractNum w:abstractNumId="5" w15:restartNumberingAfterBreak="0">
    <w:nsid w:val="6D21526F"/>
    <w:multiLevelType w:val="multilevel"/>
    <w:tmpl w:val="AFD0585C"/>
    <w:lvl w:ilvl="0">
      <w:start w:val="1"/>
      <w:numFmt w:val="bullet"/>
      <w:pStyle w:val="Itemizao"/>
      <w:lvlText w:val=""/>
      <w:lvlJc w:val="left"/>
      <w:pPr>
        <w:ind w:left="360" w:hanging="360"/>
      </w:pPr>
      <w:rPr>
        <w:rFonts w:ascii="Symbol" w:hAnsi="Symbol" w:hint="default"/>
        <w:b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0"/>
    <w:lvlOverride w:ilvl="0">
      <w:startOverride w:val="3"/>
    </w:lvlOverride>
  </w:num>
  <w:num w:numId="3">
    <w:abstractNumId w:val="5"/>
  </w:num>
  <w:num w:numId="4">
    <w:abstractNumId w:val="4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4"/>
  </w:num>
  <w:num w:numId="11">
    <w:abstractNumId w:val="4"/>
  </w:num>
  <w:num w:numId="12">
    <w:abstractNumId w:val="4"/>
  </w:num>
  <w:num w:numId="13">
    <w:abstractNumId w:val="4"/>
  </w:num>
  <w:num w:numId="14">
    <w:abstractNumId w:val="3"/>
  </w:num>
  <w:num w:numId="15">
    <w:abstractNumId w:val="1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activeWritingStyle w:appName="MSWord" w:lang="pt-BR" w:vendorID="64" w:dllVersion="6" w:nlCheck="1" w:checkStyle="0"/>
  <w:activeWritingStyle w:appName="MSWord" w:lang="pt-BR" w:vendorID="64" w:dllVersion="4096" w:nlCheck="1" w:checkStyle="0"/>
  <w:proofState w:spelling="clean" w:grammar="clean"/>
  <w:attachedTemplate r:id="rId1"/>
  <w:defaultTabStop w:val="709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00B"/>
    <w:rsid w:val="000066A3"/>
    <w:rsid w:val="0001595D"/>
    <w:rsid w:val="0004700B"/>
    <w:rsid w:val="000475CD"/>
    <w:rsid w:val="00056C4F"/>
    <w:rsid w:val="00057FCF"/>
    <w:rsid w:val="00070491"/>
    <w:rsid w:val="00081E47"/>
    <w:rsid w:val="000947A9"/>
    <w:rsid w:val="000A4D92"/>
    <w:rsid w:val="000B5F72"/>
    <w:rsid w:val="000C22BD"/>
    <w:rsid w:val="000C739D"/>
    <w:rsid w:val="000F5A30"/>
    <w:rsid w:val="0011657C"/>
    <w:rsid w:val="00133A52"/>
    <w:rsid w:val="001453CC"/>
    <w:rsid w:val="0015244E"/>
    <w:rsid w:val="00191387"/>
    <w:rsid w:val="001A5844"/>
    <w:rsid w:val="001B7B14"/>
    <w:rsid w:val="001E1BFB"/>
    <w:rsid w:val="001E7CC9"/>
    <w:rsid w:val="002304C1"/>
    <w:rsid w:val="00276112"/>
    <w:rsid w:val="00287D07"/>
    <w:rsid w:val="002D1F8D"/>
    <w:rsid w:val="0035440E"/>
    <w:rsid w:val="003628D1"/>
    <w:rsid w:val="00393698"/>
    <w:rsid w:val="003A099B"/>
    <w:rsid w:val="003B4820"/>
    <w:rsid w:val="003B4E4D"/>
    <w:rsid w:val="003C1725"/>
    <w:rsid w:val="003D4A31"/>
    <w:rsid w:val="003E2D06"/>
    <w:rsid w:val="003E7192"/>
    <w:rsid w:val="003F4F5F"/>
    <w:rsid w:val="003F56D2"/>
    <w:rsid w:val="00446AF3"/>
    <w:rsid w:val="0045060F"/>
    <w:rsid w:val="004835C8"/>
    <w:rsid w:val="004B5FEC"/>
    <w:rsid w:val="004F792F"/>
    <w:rsid w:val="005102B9"/>
    <w:rsid w:val="005110A0"/>
    <w:rsid w:val="005338CA"/>
    <w:rsid w:val="0057441A"/>
    <w:rsid w:val="0058783C"/>
    <w:rsid w:val="00591F15"/>
    <w:rsid w:val="005B5452"/>
    <w:rsid w:val="00632472"/>
    <w:rsid w:val="006376F2"/>
    <w:rsid w:val="00694893"/>
    <w:rsid w:val="006953DB"/>
    <w:rsid w:val="00697D61"/>
    <w:rsid w:val="006A0FC5"/>
    <w:rsid w:val="006B022B"/>
    <w:rsid w:val="006B0852"/>
    <w:rsid w:val="006B5140"/>
    <w:rsid w:val="006C231E"/>
    <w:rsid w:val="006D6A2C"/>
    <w:rsid w:val="006D7F04"/>
    <w:rsid w:val="006E5FCA"/>
    <w:rsid w:val="006F5ADA"/>
    <w:rsid w:val="00702B16"/>
    <w:rsid w:val="00707954"/>
    <w:rsid w:val="0072243F"/>
    <w:rsid w:val="00722A29"/>
    <w:rsid w:val="00734F9F"/>
    <w:rsid w:val="0075585E"/>
    <w:rsid w:val="00774C31"/>
    <w:rsid w:val="007906F6"/>
    <w:rsid w:val="00795300"/>
    <w:rsid w:val="007B0690"/>
    <w:rsid w:val="008008D2"/>
    <w:rsid w:val="0083088D"/>
    <w:rsid w:val="0083758B"/>
    <w:rsid w:val="00877758"/>
    <w:rsid w:val="00887758"/>
    <w:rsid w:val="0089190B"/>
    <w:rsid w:val="008934AF"/>
    <w:rsid w:val="00896B01"/>
    <w:rsid w:val="008D5D22"/>
    <w:rsid w:val="008E1ABE"/>
    <w:rsid w:val="008E5BAC"/>
    <w:rsid w:val="00904EA2"/>
    <w:rsid w:val="00911532"/>
    <w:rsid w:val="009121BE"/>
    <w:rsid w:val="0092799F"/>
    <w:rsid w:val="00940B8A"/>
    <w:rsid w:val="00947559"/>
    <w:rsid w:val="00954F40"/>
    <w:rsid w:val="009A7FA6"/>
    <w:rsid w:val="009B1173"/>
    <w:rsid w:val="009B2EC5"/>
    <w:rsid w:val="009C405B"/>
    <w:rsid w:val="009C42F7"/>
    <w:rsid w:val="009D2DA3"/>
    <w:rsid w:val="009E4EA9"/>
    <w:rsid w:val="009F202A"/>
    <w:rsid w:val="009F5E76"/>
    <w:rsid w:val="00A10473"/>
    <w:rsid w:val="00A3339E"/>
    <w:rsid w:val="00A42D6E"/>
    <w:rsid w:val="00A43539"/>
    <w:rsid w:val="00A46867"/>
    <w:rsid w:val="00A5638A"/>
    <w:rsid w:val="00A608D6"/>
    <w:rsid w:val="00A61D51"/>
    <w:rsid w:val="00A65D59"/>
    <w:rsid w:val="00A80A2B"/>
    <w:rsid w:val="00A930FF"/>
    <w:rsid w:val="00A96A30"/>
    <w:rsid w:val="00AA071D"/>
    <w:rsid w:val="00AD2D78"/>
    <w:rsid w:val="00AE6BA3"/>
    <w:rsid w:val="00AF0DDF"/>
    <w:rsid w:val="00B027AC"/>
    <w:rsid w:val="00B15011"/>
    <w:rsid w:val="00B34419"/>
    <w:rsid w:val="00B4333E"/>
    <w:rsid w:val="00B47237"/>
    <w:rsid w:val="00B6035A"/>
    <w:rsid w:val="00B83071"/>
    <w:rsid w:val="00B8640F"/>
    <w:rsid w:val="00B97D8D"/>
    <w:rsid w:val="00BA1413"/>
    <w:rsid w:val="00BA628F"/>
    <w:rsid w:val="00BA6D78"/>
    <w:rsid w:val="00BB0762"/>
    <w:rsid w:val="00BB2A08"/>
    <w:rsid w:val="00BB3CDD"/>
    <w:rsid w:val="00BD0102"/>
    <w:rsid w:val="00BE3C2F"/>
    <w:rsid w:val="00BF0E81"/>
    <w:rsid w:val="00BF0F84"/>
    <w:rsid w:val="00BF4EC9"/>
    <w:rsid w:val="00BF5B62"/>
    <w:rsid w:val="00C17C7C"/>
    <w:rsid w:val="00C37364"/>
    <w:rsid w:val="00C921D5"/>
    <w:rsid w:val="00C96F25"/>
    <w:rsid w:val="00CA3DEE"/>
    <w:rsid w:val="00CD6A5A"/>
    <w:rsid w:val="00D12CE1"/>
    <w:rsid w:val="00D204F0"/>
    <w:rsid w:val="00D2196F"/>
    <w:rsid w:val="00D33341"/>
    <w:rsid w:val="00D342D2"/>
    <w:rsid w:val="00D35818"/>
    <w:rsid w:val="00D41919"/>
    <w:rsid w:val="00D74CA5"/>
    <w:rsid w:val="00D94BB8"/>
    <w:rsid w:val="00DA4183"/>
    <w:rsid w:val="00DD2400"/>
    <w:rsid w:val="00DE18EA"/>
    <w:rsid w:val="00DE195A"/>
    <w:rsid w:val="00DE4C32"/>
    <w:rsid w:val="00DE7DB4"/>
    <w:rsid w:val="00E0326C"/>
    <w:rsid w:val="00E35809"/>
    <w:rsid w:val="00E35897"/>
    <w:rsid w:val="00E7589F"/>
    <w:rsid w:val="00E94952"/>
    <w:rsid w:val="00EA18B0"/>
    <w:rsid w:val="00EC159B"/>
    <w:rsid w:val="00F05D06"/>
    <w:rsid w:val="00F47BA7"/>
    <w:rsid w:val="00F61CB1"/>
    <w:rsid w:val="00F63F10"/>
    <w:rsid w:val="00F936AA"/>
    <w:rsid w:val="00F94082"/>
    <w:rsid w:val="00F9664A"/>
    <w:rsid w:val="00FA366E"/>
    <w:rsid w:val="00FB3CF7"/>
    <w:rsid w:val="00FC1B68"/>
    <w:rsid w:val="00FC264C"/>
    <w:rsid w:val="00FF4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5A613C7F"/>
  <w14:defaultImageDpi w14:val="0"/>
  <w15:docId w15:val="{DF14B608-87F6-4CC1-96E0-7C679033C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theme="minorBidi"/>
        <w:sz w:val="24"/>
        <w:szCs w:val="24"/>
        <w:lang w:val="pt-BR" w:eastAsia="pt-BR" w:bidi="ar-SA"/>
      </w:rPr>
    </w:rPrDefault>
    <w:pPrDefault>
      <w:pPr>
        <w:spacing w:before="240" w:line="360" w:lineRule="auto"/>
      </w:pPr>
    </w:pPrDefault>
  </w:docDefaults>
  <w:latentStyles w:defLockedState="0" w:defUIPriority="99" w:defSemiHidden="0" w:defUnhideWhenUsed="0" w:defQFormat="0" w:count="375">
    <w:lsdException w:name="Normal" w:uiPriority="0"/>
    <w:lsdException w:name="heading 1" w:uiPriority="0" w:qFormat="1"/>
    <w:lsdException w:name="heading 2" w:uiPriority="0" w:qFormat="1"/>
    <w:lsdException w:name="heading 3" w:qFormat="1"/>
    <w:lsdException w:name="heading 7" w:semiHidden="1" w:uiPriority="9" w:unhideWhenUsed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/>
    <w:lsdException w:name="header" w:semiHidden="1" w:qFormat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Default Paragraph Font" w:semiHidden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sid w:val="00FC264C"/>
  </w:style>
  <w:style w:type="paragraph" w:styleId="Ttulo1">
    <w:name w:val="heading 1"/>
    <w:next w:val="Corpodetexto"/>
    <w:link w:val="Ttulo1Char"/>
    <w:qFormat/>
    <w:rsid w:val="00446AF3"/>
    <w:pPr>
      <w:keepNext/>
      <w:numPr>
        <w:numId w:val="4"/>
      </w:numPr>
      <w:ind w:right="198"/>
      <w:contextualSpacing/>
      <w:outlineLvl w:val="0"/>
    </w:pPr>
    <w:rPr>
      <w:rFonts w:eastAsia="Times New Roman" w:cs="Arial"/>
      <w:b/>
      <w:bCs/>
      <w:caps/>
    </w:rPr>
  </w:style>
  <w:style w:type="paragraph" w:styleId="Ttulo2">
    <w:name w:val="heading 2"/>
    <w:basedOn w:val="Ttulo1"/>
    <w:next w:val="Corpodetexto"/>
    <w:link w:val="Ttulo2Char"/>
    <w:qFormat/>
    <w:rsid w:val="0058783C"/>
    <w:pPr>
      <w:numPr>
        <w:ilvl w:val="1"/>
      </w:numPr>
      <w:tabs>
        <w:tab w:val="left" w:pos="142"/>
      </w:tabs>
      <w:spacing w:line="240" w:lineRule="auto"/>
      <w:jc w:val="both"/>
      <w:outlineLvl w:val="1"/>
    </w:pPr>
    <w:rPr>
      <w:caps w:val="0"/>
      <w:szCs w:val="20"/>
    </w:rPr>
  </w:style>
  <w:style w:type="paragraph" w:styleId="Ttulo3">
    <w:name w:val="heading 3"/>
    <w:basedOn w:val="Ttulo2"/>
    <w:next w:val="Corpodetexto"/>
    <w:link w:val="Ttulo3Char"/>
    <w:qFormat/>
    <w:rsid w:val="009B2EC5"/>
    <w:pPr>
      <w:numPr>
        <w:ilvl w:val="2"/>
      </w:numPr>
      <w:outlineLvl w:val="2"/>
    </w:pPr>
  </w:style>
  <w:style w:type="paragraph" w:styleId="Ttulo4">
    <w:name w:val="heading 4"/>
    <w:basedOn w:val="Ttulo3"/>
    <w:next w:val="Normal"/>
    <w:link w:val="Ttulo4Char"/>
    <w:rsid w:val="009B2EC5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9"/>
    <w:semiHidden/>
    <w:pPr>
      <w:keepNext/>
      <w:outlineLvl w:val="4"/>
    </w:pPr>
    <w:rPr>
      <w:rFonts w:cs="Arial"/>
      <w:b/>
      <w:bCs/>
    </w:rPr>
  </w:style>
  <w:style w:type="paragraph" w:styleId="Ttulo6">
    <w:name w:val="heading 6"/>
    <w:basedOn w:val="Normal"/>
    <w:next w:val="Normal"/>
    <w:link w:val="Ttulo6Char"/>
    <w:uiPriority w:val="99"/>
    <w:semiHidden/>
    <w:pPr>
      <w:keepNext/>
      <w:ind w:left="-68"/>
      <w:outlineLvl w:val="5"/>
    </w:pPr>
    <w:rPr>
      <w:b/>
      <w:bCs/>
      <w:sz w:val="12"/>
      <w:szCs w:val="1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07954"/>
    <w:rPr>
      <w:rFonts w:eastAsia="Times New Roman" w:cs="Arial"/>
      <w:b/>
      <w:bCs/>
      <w:caps/>
    </w:rPr>
  </w:style>
  <w:style w:type="character" w:customStyle="1" w:styleId="Ttulo2Char">
    <w:name w:val="Título 2 Char"/>
    <w:basedOn w:val="Fontepargpadro"/>
    <w:link w:val="Ttulo2"/>
    <w:rsid w:val="00707954"/>
    <w:rPr>
      <w:rFonts w:eastAsia="Times New Roman" w:cs="Arial"/>
      <w:b/>
      <w:bCs/>
      <w:szCs w:val="20"/>
    </w:rPr>
  </w:style>
  <w:style w:type="character" w:customStyle="1" w:styleId="Ttulo3Char">
    <w:name w:val="Título 3 Char"/>
    <w:basedOn w:val="Fontepargpadro"/>
    <w:link w:val="Ttulo3"/>
    <w:rsid w:val="00707954"/>
    <w:rPr>
      <w:rFonts w:eastAsia="Times New Roman" w:cs="Arial"/>
      <w:b/>
      <w:bCs/>
      <w:szCs w:val="20"/>
    </w:rPr>
  </w:style>
  <w:style w:type="character" w:customStyle="1" w:styleId="Ttulo4Char">
    <w:name w:val="Título 4 Char"/>
    <w:basedOn w:val="Fontepargpadro"/>
    <w:link w:val="Ttulo4"/>
    <w:rsid w:val="00707954"/>
    <w:rPr>
      <w:rFonts w:eastAsia="Times New Roman" w:cs="Arial"/>
      <w:b/>
      <w:bCs/>
      <w:szCs w:val="20"/>
    </w:rPr>
  </w:style>
  <w:style w:type="character" w:customStyle="1" w:styleId="Ttulo5Char">
    <w:name w:val="Título 5 Char"/>
    <w:basedOn w:val="Fontepargpadro"/>
    <w:link w:val="Ttulo5"/>
    <w:uiPriority w:val="99"/>
    <w:semiHidden/>
    <w:rsid w:val="004B5FEC"/>
    <w:rPr>
      <w:rFonts w:ascii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9"/>
    <w:semiHidden/>
    <w:rsid w:val="004B5FEC"/>
    <w:rPr>
      <w:rFonts w:ascii="Arial" w:hAnsi="Arial" w:cs="Times New Roman"/>
      <w:b/>
      <w:bCs/>
      <w:sz w:val="12"/>
      <w:szCs w:val="12"/>
    </w:rPr>
  </w:style>
  <w:style w:type="paragraph" w:styleId="Cabealho">
    <w:name w:val="header"/>
    <w:link w:val="CabealhoChar"/>
    <w:uiPriority w:val="99"/>
    <w:qFormat/>
    <w:rsid w:val="0058783C"/>
    <w:pPr>
      <w:tabs>
        <w:tab w:val="left" w:pos="8040"/>
      </w:tabs>
      <w:spacing w:before="0" w:line="240" w:lineRule="auto"/>
      <w:ind w:left="142" w:right="-1"/>
      <w:jc w:val="both"/>
    </w:pPr>
    <w:rPr>
      <w:rFonts w:eastAsia="Times New Roman" w:cs="Arial"/>
      <w:b/>
    </w:rPr>
  </w:style>
  <w:style w:type="character" w:customStyle="1" w:styleId="CabealhoChar">
    <w:name w:val="Cabeçalho Char"/>
    <w:basedOn w:val="Fontepargpadro"/>
    <w:link w:val="Cabealho"/>
    <w:uiPriority w:val="99"/>
    <w:rsid w:val="0058783C"/>
    <w:rPr>
      <w:rFonts w:eastAsia="Times New Roman" w:cs="Arial"/>
      <w:b/>
    </w:rPr>
  </w:style>
  <w:style w:type="paragraph" w:styleId="Rodap">
    <w:name w:val="footer"/>
    <w:basedOn w:val="Normal"/>
    <w:link w:val="RodapChar"/>
    <w:uiPriority w:val="99"/>
    <w:rsid w:val="006376F2"/>
    <w:pPr>
      <w:tabs>
        <w:tab w:val="left" w:pos="9639"/>
      </w:tabs>
      <w:spacing w:before="0" w:line="240" w:lineRule="auto"/>
      <w:ind w:left="176"/>
    </w:pPr>
    <w:rPr>
      <w:rFonts w:ascii="Times New Roman" w:hAnsi="Times New Roman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6376F2"/>
    <w:rPr>
      <w:rFonts w:ascii="Times New Roman" w:hAnsi="Times New Roman"/>
      <w:sz w:val="16"/>
      <w:szCs w:val="16"/>
    </w:rPr>
  </w:style>
  <w:style w:type="character" w:styleId="Nmerodepgina">
    <w:name w:val="page number"/>
    <w:uiPriority w:val="99"/>
    <w:rsid w:val="006B5140"/>
    <w:rPr>
      <w:rFonts w:ascii="Times New Roman" w:hAnsi="Times New Roman" w:cs="Arial"/>
      <w:sz w:val="20"/>
      <w:szCs w:val="16"/>
    </w:rPr>
  </w:style>
  <w:style w:type="paragraph" w:styleId="Assinatura">
    <w:name w:val="Signature"/>
    <w:link w:val="AssinaturaChar"/>
    <w:uiPriority w:val="99"/>
    <w:rsid w:val="0058783C"/>
    <w:pPr>
      <w:adjustRightInd w:val="0"/>
      <w:spacing w:before="0" w:line="240" w:lineRule="auto"/>
      <w:jc w:val="center"/>
    </w:pPr>
    <w:rPr>
      <w:rFonts w:cs="Arial"/>
      <w:b/>
    </w:rPr>
  </w:style>
  <w:style w:type="character" w:customStyle="1" w:styleId="AssinaturaChar">
    <w:name w:val="Assinatura Char"/>
    <w:basedOn w:val="Fontepargpadro"/>
    <w:link w:val="Assinatura"/>
    <w:uiPriority w:val="99"/>
    <w:rsid w:val="0058783C"/>
    <w:rPr>
      <w:rFonts w:cs="Arial"/>
      <w:b/>
    </w:rPr>
  </w:style>
  <w:style w:type="paragraph" w:styleId="Data">
    <w:name w:val="Date"/>
    <w:basedOn w:val="Normal"/>
    <w:next w:val="Normal"/>
    <w:link w:val="DataChar"/>
    <w:uiPriority w:val="99"/>
    <w:rsid w:val="009B2EC5"/>
    <w:pPr>
      <w:adjustRightInd w:val="0"/>
      <w:spacing w:before="120"/>
      <w:ind w:right="-1"/>
      <w:jc w:val="center"/>
    </w:pPr>
    <w:rPr>
      <w:rFonts w:eastAsia="SimSun" w:cs="Arial"/>
      <w:bCs/>
      <w:iCs/>
      <w:lang w:eastAsia="ar-SA"/>
    </w:rPr>
  </w:style>
  <w:style w:type="character" w:customStyle="1" w:styleId="DataChar">
    <w:name w:val="Data Char"/>
    <w:basedOn w:val="Fontepargpadro"/>
    <w:link w:val="Data"/>
    <w:uiPriority w:val="99"/>
    <w:rsid w:val="009B2EC5"/>
    <w:rPr>
      <w:rFonts w:ascii="Arial" w:eastAsia="SimSun" w:hAnsi="Arial" w:cs="Arial"/>
      <w:bCs/>
      <w:iCs/>
      <w:sz w:val="24"/>
      <w:szCs w:val="24"/>
      <w:lang w:eastAsia="ar-SA"/>
    </w:rPr>
  </w:style>
  <w:style w:type="paragraph" w:customStyle="1" w:styleId="SubtituloManif">
    <w:name w:val="Subtitulo Manif"/>
    <w:basedOn w:val="Normal"/>
    <w:next w:val="Corpodetexto"/>
    <w:link w:val="SubtituloManifChar"/>
    <w:uiPriority w:val="1"/>
    <w:qFormat/>
    <w:rsid w:val="009B2EC5"/>
    <w:pPr>
      <w:ind w:left="142" w:right="708"/>
      <w:jc w:val="both"/>
    </w:pPr>
    <w:rPr>
      <w:rFonts w:eastAsia="SimSun"/>
      <w:szCs w:val="20"/>
      <w:u w:val="single"/>
      <w:lang w:eastAsia="ar-SA"/>
    </w:rPr>
  </w:style>
  <w:style w:type="paragraph" w:styleId="Corpodetexto">
    <w:name w:val="Body Text"/>
    <w:basedOn w:val="Normal"/>
    <w:link w:val="CorpodetextoChar"/>
    <w:qFormat/>
    <w:rsid w:val="0072243F"/>
  </w:style>
  <w:style w:type="character" w:customStyle="1" w:styleId="CorpodetextoChar">
    <w:name w:val="Corpo de texto Char"/>
    <w:basedOn w:val="Fontepargpadro"/>
    <w:link w:val="Corpodetexto"/>
    <w:rsid w:val="0072243F"/>
  </w:style>
  <w:style w:type="character" w:customStyle="1" w:styleId="SubtituloManifChar">
    <w:name w:val="Subtitulo Manif Char"/>
    <w:basedOn w:val="Fontepargpadro"/>
    <w:link w:val="SubtituloManif"/>
    <w:uiPriority w:val="1"/>
    <w:rsid w:val="00707954"/>
    <w:rPr>
      <w:rFonts w:eastAsia="SimSun"/>
      <w:szCs w:val="20"/>
      <w:u w:val="single"/>
      <w:lang w:eastAsia="ar-SA"/>
    </w:rPr>
  </w:style>
  <w:style w:type="paragraph" w:customStyle="1" w:styleId="Itemizao">
    <w:name w:val="Itemização"/>
    <w:uiPriority w:val="2"/>
    <w:qFormat/>
    <w:rsid w:val="00C96F25"/>
    <w:pPr>
      <w:numPr>
        <w:numId w:val="3"/>
      </w:numPr>
      <w:ind w:left="426" w:hanging="284"/>
      <w:jc w:val="both"/>
    </w:pPr>
    <w:rPr>
      <w:rFonts w:eastAsia="Times New Roman"/>
      <w:szCs w:val="20"/>
    </w:rPr>
  </w:style>
  <w:style w:type="table" w:styleId="Tabelacomgrade">
    <w:name w:val="Table Grid"/>
    <w:basedOn w:val="Tabelanormal"/>
    <w:rsid w:val="00A96A3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temManifestacao">
    <w:name w:val="Item Manifestacao"/>
    <w:next w:val="Corpodetexto"/>
    <w:link w:val="ItemManifestacaoChar"/>
    <w:uiPriority w:val="1"/>
    <w:qFormat/>
    <w:rsid w:val="00C96F25"/>
    <w:pPr>
      <w:numPr>
        <w:numId w:val="14"/>
      </w:numPr>
      <w:tabs>
        <w:tab w:val="left" w:pos="567"/>
      </w:tabs>
      <w:spacing w:line="240" w:lineRule="auto"/>
      <w:ind w:left="142" w:right="198" w:firstLine="0"/>
      <w:outlineLvl w:val="1"/>
    </w:pPr>
    <w:rPr>
      <w:rFonts w:eastAsia="Times New Roman" w:cs="Times New Roman"/>
      <w:b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338C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338CA"/>
    <w:rPr>
      <w:rFonts w:ascii="Tahoma" w:hAnsi="Tahoma" w:cs="Tahoma"/>
      <w:sz w:val="16"/>
      <w:szCs w:val="16"/>
    </w:rPr>
  </w:style>
  <w:style w:type="character" w:customStyle="1" w:styleId="ItemManifestacaoChar">
    <w:name w:val="Item Manifestacao Char"/>
    <w:basedOn w:val="CorpodetextoChar"/>
    <w:link w:val="ItemManifestacao"/>
    <w:uiPriority w:val="1"/>
    <w:rsid w:val="00C96F25"/>
    <w:rPr>
      <w:rFonts w:eastAsia="Times New Roman" w:cs="Times New Roman"/>
      <w:b/>
      <w:szCs w:val="20"/>
    </w:rPr>
  </w:style>
  <w:style w:type="paragraph" w:customStyle="1" w:styleId="Concluses">
    <w:name w:val="Conclusões"/>
    <w:basedOn w:val="Ttulo2"/>
    <w:link w:val="ConclusesChar"/>
    <w:uiPriority w:val="1"/>
    <w:qFormat/>
    <w:rsid w:val="00C96F25"/>
    <w:rPr>
      <w:b w:val="0"/>
    </w:rPr>
  </w:style>
  <w:style w:type="character" w:customStyle="1" w:styleId="ConclusesChar">
    <w:name w:val="Conclusões Char"/>
    <w:basedOn w:val="Ttulo2Char"/>
    <w:link w:val="Concluses"/>
    <w:uiPriority w:val="1"/>
    <w:rsid w:val="00C96F25"/>
    <w:rPr>
      <w:rFonts w:eastAsia="Times New Roman" w:cs="Arial"/>
      <w:b w:val="0"/>
      <w:bCs/>
      <w:szCs w:val="20"/>
    </w:rPr>
  </w:style>
  <w:style w:type="paragraph" w:customStyle="1" w:styleId="Logo">
    <w:name w:val="Logo"/>
    <w:link w:val="LogoChar"/>
    <w:uiPriority w:val="99"/>
    <w:rsid w:val="0058783C"/>
    <w:pPr>
      <w:spacing w:before="0" w:line="240" w:lineRule="auto"/>
      <w:ind w:left="-68"/>
      <w:jc w:val="center"/>
    </w:pPr>
    <w:rPr>
      <w:rFonts w:ascii="Times New Roman" w:hAnsi="Times New Roman"/>
      <w:b/>
      <w:bCs/>
      <w:spacing w:val="4"/>
      <w:sz w:val="17"/>
      <w:szCs w:val="17"/>
    </w:rPr>
  </w:style>
  <w:style w:type="paragraph" w:customStyle="1" w:styleId="NProcesso">
    <w:name w:val="N_Processo"/>
    <w:uiPriority w:val="99"/>
    <w:rsid w:val="008E1ABE"/>
    <w:pPr>
      <w:framePr w:w="2431" w:h="433" w:hSpace="141" w:wrap="auto" w:vAnchor="text" w:hAnchor="page" w:x="9067" w:y="-1041"/>
      <w:spacing w:before="0" w:line="240" w:lineRule="auto"/>
      <w:ind w:right="136"/>
      <w:contextualSpacing/>
      <w:jc w:val="right"/>
    </w:pPr>
    <w:rPr>
      <w:rFonts w:cs="Arial"/>
      <w:bCs/>
    </w:rPr>
  </w:style>
  <w:style w:type="paragraph" w:styleId="Citao">
    <w:name w:val="Quote"/>
    <w:link w:val="CitaoChar"/>
    <w:uiPriority w:val="1"/>
    <w:qFormat/>
    <w:rsid w:val="00A3339E"/>
    <w:pPr>
      <w:spacing w:line="240" w:lineRule="auto"/>
      <w:ind w:left="2268"/>
      <w:jc w:val="both"/>
    </w:pPr>
    <w:rPr>
      <w:rFonts w:eastAsia="Times New Roman"/>
      <w:sz w:val="22"/>
      <w:szCs w:val="20"/>
    </w:rPr>
  </w:style>
  <w:style w:type="character" w:customStyle="1" w:styleId="CitaoChar">
    <w:name w:val="Citação Char"/>
    <w:basedOn w:val="Fontepargpadro"/>
    <w:link w:val="Citao"/>
    <w:uiPriority w:val="1"/>
    <w:rsid w:val="00A3339E"/>
    <w:rPr>
      <w:rFonts w:eastAsia="Times New Roman"/>
      <w:sz w:val="22"/>
      <w:szCs w:val="20"/>
    </w:rPr>
  </w:style>
  <w:style w:type="paragraph" w:styleId="Ttulo">
    <w:name w:val="Title"/>
    <w:basedOn w:val="Normal"/>
    <w:next w:val="Normal"/>
    <w:link w:val="TtuloChar"/>
    <w:uiPriority w:val="10"/>
    <w:rsid w:val="00FC264C"/>
    <w:pPr>
      <w:widowControl w:val="0"/>
      <w:spacing w:before="120"/>
      <w:jc w:val="center"/>
    </w:pPr>
    <w:rPr>
      <w:rFonts w:eastAsia="Times New Roman" w:cs="Arial"/>
      <w:b/>
      <w:bCs/>
      <w:iCs/>
    </w:rPr>
  </w:style>
  <w:style w:type="character" w:customStyle="1" w:styleId="TtuloChar">
    <w:name w:val="Título Char"/>
    <w:basedOn w:val="Fontepargpadro"/>
    <w:link w:val="Ttulo"/>
    <w:uiPriority w:val="10"/>
    <w:rsid w:val="00FC264C"/>
    <w:rPr>
      <w:rFonts w:eastAsia="Times New Roman" w:cs="Arial"/>
      <w:b/>
      <w:bCs/>
      <w:iCs/>
    </w:rPr>
  </w:style>
  <w:style w:type="paragraph" w:customStyle="1" w:styleId="Tabela-Ttulo">
    <w:name w:val="Tabela-Título"/>
    <w:uiPriority w:val="2"/>
    <w:qFormat/>
    <w:rsid w:val="00FC264C"/>
    <w:pPr>
      <w:spacing w:before="0" w:line="240" w:lineRule="auto"/>
      <w:jc w:val="center"/>
    </w:pPr>
    <w:rPr>
      <w:rFonts w:eastAsia="Times New Roman"/>
      <w:b/>
      <w:sz w:val="18"/>
      <w:szCs w:val="20"/>
    </w:rPr>
  </w:style>
  <w:style w:type="paragraph" w:customStyle="1" w:styleId="Tabela-texto">
    <w:name w:val="Tabela-texto"/>
    <w:basedOn w:val="Tabela-Ttulo"/>
    <w:uiPriority w:val="2"/>
    <w:qFormat/>
    <w:rsid w:val="00FC264C"/>
    <w:rPr>
      <w:b w:val="0"/>
    </w:rPr>
  </w:style>
  <w:style w:type="paragraph" w:styleId="Legenda">
    <w:name w:val="caption"/>
    <w:uiPriority w:val="35"/>
    <w:unhideWhenUsed/>
    <w:qFormat/>
    <w:rsid w:val="00702B16"/>
    <w:pPr>
      <w:spacing w:before="0" w:line="240" w:lineRule="auto"/>
    </w:pPr>
    <w:rPr>
      <w:bCs/>
      <w:sz w:val="20"/>
      <w:szCs w:val="18"/>
    </w:rPr>
  </w:style>
  <w:style w:type="paragraph" w:customStyle="1" w:styleId="Fonte">
    <w:name w:val="Fonte"/>
    <w:next w:val="Corpodetexto"/>
    <w:rsid w:val="00702B16"/>
    <w:pPr>
      <w:spacing w:before="0" w:line="240" w:lineRule="auto"/>
      <w:jc w:val="both"/>
    </w:pPr>
    <w:rPr>
      <w:rFonts w:eastAsia="Times New Roman"/>
      <w:sz w:val="16"/>
      <w:szCs w:val="20"/>
    </w:rPr>
  </w:style>
  <w:style w:type="paragraph" w:customStyle="1" w:styleId="Figura">
    <w:name w:val="Figura"/>
    <w:next w:val="Fonte"/>
    <w:rsid w:val="00702B16"/>
    <w:pPr>
      <w:spacing w:before="0" w:line="240" w:lineRule="auto"/>
      <w:jc w:val="center"/>
    </w:pPr>
    <w:rPr>
      <w:rFonts w:eastAsia="Times New Roman"/>
      <w:noProof/>
      <w:sz w:val="16"/>
      <w:szCs w:val="20"/>
    </w:rPr>
  </w:style>
  <w:style w:type="paragraph" w:styleId="Subttulo">
    <w:name w:val="Subtitle"/>
    <w:basedOn w:val="Normal"/>
    <w:next w:val="Normal"/>
    <w:link w:val="SubttuloChar"/>
    <w:uiPriority w:val="11"/>
    <w:rsid w:val="008E1AB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E1ABE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auxiliar1">
    <w:name w:val="auxiliar1"/>
    <w:basedOn w:val="Logo"/>
    <w:link w:val="auxiliar1Char"/>
    <w:rsid w:val="009121BE"/>
    <w:pPr>
      <w:ind w:left="0" w:right="357" w:firstLine="142"/>
      <w:jc w:val="left"/>
    </w:pPr>
    <w:rPr>
      <w:b w:val="0"/>
      <w:noProof/>
      <w:sz w:val="24"/>
      <w:szCs w:val="24"/>
    </w:rPr>
  </w:style>
  <w:style w:type="paragraph" w:customStyle="1" w:styleId="auxiliar2">
    <w:name w:val="auxiliar2"/>
    <w:basedOn w:val="Logo"/>
    <w:link w:val="auxiliar2Char"/>
    <w:rsid w:val="009121BE"/>
    <w:rPr>
      <w:sz w:val="6"/>
    </w:rPr>
  </w:style>
  <w:style w:type="character" w:customStyle="1" w:styleId="LogoChar">
    <w:name w:val="Logo Char"/>
    <w:basedOn w:val="Fontepargpadro"/>
    <w:link w:val="Logo"/>
    <w:uiPriority w:val="99"/>
    <w:rsid w:val="009121BE"/>
    <w:rPr>
      <w:rFonts w:ascii="Times New Roman" w:hAnsi="Times New Roman"/>
      <w:b/>
      <w:bCs/>
      <w:spacing w:val="4"/>
      <w:sz w:val="17"/>
      <w:szCs w:val="17"/>
    </w:rPr>
  </w:style>
  <w:style w:type="character" w:customStyle="1" w:styleId="auxiliar1Char">
    <w:name w:val="auxiliar1 Char"/>
    <w:basedOn w:val="LogoChar"/>
    <w:link w:val="auxiliar1"/>
    <w:rsid w:val="009121BE"/>
    <w:rPr>
      <w:rFonts w:ascii="Times New Roman" w:hAnsi="Times New Roman"/>
      <w:b w:val="0"/>
      <w:bCs/>
      <w:noProof/>
      <w:spacing w:val="4"/>
      <w:sz w:val="17"/>
      <w:szCs w:val="17"/>
    </w:rPr>
  </w:style>
  <w:style w:type="paragraph" w:customStyle="1" w:styleId="auxiliar3">
    <w:name w:val="auxiliar3"/>
    <w:basedOn w:val="Rodap"/>
    <w:link w:val="auxiliar3Char"/>
    <w:rsid w:val="009121BE"/>
    <w:pPr>
      <w:ind w:left="0"/>
    </w:pPr>
    <w:rPr>
      <w:sz w:val="2"/>
      <w:szCs w:val="2"/>
    </w:rPr>
  </w:style>
  <w:style w:type="character" w:customStyle="1" w:styleId="auxiliar2Char">
    <w:name w:val="auxiliar2 Char"/>
    <w:basedOn w:val="LogoChar"/>
    <w:link w:val="auxiliar2"/>
    <w:rsid w:val="009121BE"/>
    <w:rPr>
      <w:rFonts w:ascii="Times New Roman" w:hAnsi="Times New Roman"/>
      <w:b/>
      <w:bCs/>
      <w:spacing w:val="4"/>
      <w:sz w:val="6"/>
      <w:szCs w:val="17"/>
    </w:rPr>
  </w:style>
  <w:style w:type="character" w:customStyle="1" w:styleId="auxiliar3Char">
    <w:name w:val="auxiliar3 Char"/>
    <w:basedOn w:val="RodapChar"/>
    <w:link w:val="auxiliar3"/>
    <w:rsid w:val="009121BE"/>
    <w:rPr>
      <w:rFonts w:ascii="Times New Roman" w:hAnsi="Times New Roman"/>
      <w:sz w:val="2"/>
      <w:szCs w:val="2"/>
    </w:rPr>
  </w:style>
  <w:style w:type="paragraph" w:customStyle="1" w:styleId="Descrio">
    <w:name w:val="Descrição"/>
    <w:basedOn w:val="Cabealho"/>
    <w:link w:val="DescrioChar"/>
    <w:qFormat/>
    <w:rsid w:val="00F936AA"/>
    <w:pPr>
      <w:ind w:left="0" w:right="0"/>
      <w:jc w:val="center"/>
    </w:pPr>
  </w:style>
  <w:style w:type="character" w:customStyle="1" w:styleId="DescrioChar">
    <w:name w:val="Descrição Char"/>
    <w:basedOn w:val="CabealhoChar"/>
    <w:link w:val="Descrio"/>
    <w:rsid w:val="00F936AA"/>
    <w:rPr>
      <w:rFonts w:eastAsia="Times New Roman" w:cs="Arial"/>
      <w:b/>
    </w:rPr>
  </w:style>
  <w:style w:type="character" w:styleId="Hyperlink">
    <w:name w:val="Hyperlink"/>
    <w:basedOn w:val="Fontepargpadro"/>
    <w:uiPriority w:val="99"/>
    <w:unhideWhenUsed/>
    <w:rsid w:val="00FA366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saposentadoria@prefeitura.sp.gov.br" TargetMode="Externa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Oficios\%23%23Modelos%20of&#237;cios%20e%20intima&#231;&#245;es\SSG%20-%20Aposentadoria%20%5bSEI%5d%20Provid&#234;ncia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3541F3CC394042A08702BFC0A5B6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779D937-3B83-4445-AEA0-04054A98D064}"/>
      </w:docPartPr>
      <w:docPartBody>
        <w:p w:rsidR="0008706E" w:rsidRDefault="00CA74D6" w:rsidP="00CA74D6">
          <w:pPr>
            <w:pStyle w:val="DE3541F3CC394042A08702BFC0A5B608"/>
          </w:pPr>
          <w:r w:rsidRPr="00F80D93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D6"/>
    <w:rsid w:val="0008706E"/>
    <w:rsid w:val="00CA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A74D6"/>
    <w:rPr>
      <w:color w:val="808080"/>
    </w:rPr>
  </w:style>
  <w:style w:type="paragraph" w:customStyle="1" w:styleId="BFDD6C30321944538B529FF3430E9DDA">
    <w:name w:val="BFDD6C30321944538B529FF3430E9DDA"/>
  </w:style>
  <w:style w:type="paragraph" w:customStyle="1" w:styleId="DE3541F3CC394042A08702BFC0A5B608">
    <w:name w:val="DE3541F3CC394042A08702BFC0A5B608"/>
    <w:rsid w:val="00CA74D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A11E8-8390-469D-A2EC-002B057E7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SSG - Aposentadoria [SEI] Providências</Template>
  <TotalTime>0</TotalTime>
  <Pages>1</Pages>
  <Words>117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T.C.M.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Gilson de Nobrega</dc:creator>
  <cp:lastModifiedBy>Gilson Nobrega</cp:lastModifiedBy>
  <cp:revision>3</cp:revision>
  <cp:lastPrinted>2006-04-18T14:36:00Z</cp:lastPrinted>
  <dcterms:created xsi:type="dcterms:W3CDTF">2026-06-23T17:50:00Z</dcterms:created>
  <dcterms:modified xsi:type="dcterms:W3CDTF">2026-06-23T17:52:00Z</dcterms:modified>
</cp:coreProperties>
</file>